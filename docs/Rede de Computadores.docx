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021442" w:rsidRDefault="00021442"/>
        <w:tbl>
          <w:tblPr>
            <w:tblpPr w:leftFromText="187" w:rightFromText="187" w:bottomFromText="720" w:horzAnchor="page" w:tblpXSpec="center" w:tblpYSpec="bottom"/>
            <w:tblW w:w="4272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8379"/>
          </w:tblGrid>
          <w:tr w:rsidR="00021442" w:rsidRPr="007A6B2C" w:rsidTr="00063221">
            <w:trPr>
              <w:trHeight w:val="2511"/>
            </w:trPr>
            <w:tc>
              <w:tcPr>
                <w:tcW w:w="8379" w:type="dxa"/>
              </w:tcPr>
              <w:sdt>
                <w:sdtPr>
                  <w:rPr>
                    <w:sz w:val="96"/>
                    <w:lang w:val="pt-PT"/>
                  </w:rPr>
                  <w:alias w:val="Título"/>
                  <w:id w:val="-308007970"/>
                  <w:placeholder>
                    <w:docPart w:val="019DB6E1577E4F3DB5D14DC9617EF59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1442" w:rsidRPr="00DC1298" w:rsidRDefault="00F636C7">
                    <w:pPr>
                      <w:pStyle w:val="Ttulo"/>
                      <w:jc w:val="center"/>
                      <w:rPr>
                        <w:sz w:val="96"/>
                        <w:lang w:val="pt-PT"/>
                      </w:rPr>
                    </w:pPr>
                    <w:r>
                      <w:rPr>
                        <w:sz w:val="96"/>
                        <w:lang w:val="pt-PT"/>
                      </w:rPr>
                      <w:t>Rede de Computadores</w:t>
                    </w:r>
                  </w:p>
                </w:sdtContent>
              </w:sdt>
            </w:tc>
          </w:tr>
          <w:tr w:rsidR="00021442" w:rsidRPr="00F636C7" w:rsidTr="00234C8D">
            <w:trPr>
              <w:trHeight w:val="720"/>
            </w:trPr>
            <w:tc>
              <w:tcPr>
                <w:tcW w:w="0" w:type="auto"/>
                <w:vAlign w:val="bottom"/>
              </w:tcPr>
              <w:sdt>
                <w:sdtPr>
                  <w:rPr>
                    <w:sz w:val="36"/>
                    <w:szCs w:val="36"/>
                    <w:lang w:val="pt-PT"/>
                  </w:rPr>
                  <w:alias w:val="Subtítulo"/>
                  <w:id w:val="758173203"/>
                  <w:placeholder>
                    <w:docPart w:val="B21424FD042D46F98966F0934FA161AB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021442" w:rsidRPr="00DC1298" w:rsidRDefault="00F636C7">
                    <w:pPr>
                      <w:pStyle w:val="Subttulo"/>
                      <w:jc w:val="center"/>
                      <w:rPr>
                        <w:sz w:val="36"/>
                        <w:szCs w:val="36"/>
                        <w:lang w:val="pt-PT"/>
                      </w:rPr>
                    </w:pPr>
                    <w:r>
                      <w:rPr>
                        <w:sz w:val="36"/>
                        <w:szCs w:val="36"/>
                        <w:lang w:val="pt-PT"/>
                      </w:rPr>
                      <w:t>2</w:t>
                    </w:r>
                    <w:r w:rsidR="00DC1298" w:rsidRPr="00F636C7">
                      <w:rPr>
                        <w:sz w:val="36"/>
                        <w:szCs w:val="36"/>
                        <w:lang w:val="pt-PT"/>
                      </w:rPr>
                      <w:t>º Trabalho Laboratorial</w:t>
                    </w:r>
                  </w:p>
                </w:sdtContent>
              </w:sdt>
            </w:tc>
          </w:tr>
          <w:tr w:rsidR="00021442" w:rsidRPr="00F636C7" w:rsidTr="00234C8D">
            <w:trPr>
              <w:trHeight w:val="511"/>
            </w:trPr>
            <w:tc>
              <w:tcPr>
                <w:tcW w:w="0" w:type="auto"/>
                <w:vAlign w:val="bottom"/>
              </w:tcPr>
              <w:p w:rsidR="00021442" w:rsidRPr="00DC1298" w:rsidRDefault="00021442">
                <w:pPr>
                  <w:rPr>
                    <w:lang w:val="pt-PT"/>
                  </w:rPr>
                </w:pPr>
              </w:p>
            </w:tc>
          </w:tr>
          <w:tr w:rsidR="00234C8D" w:rsidRPr="001B0BC4" w:rsidTr="00234C8D">
            <w:trPr>
              <w:trHeight w:val="511"/>
            </w:trPr>
            <w:tc>
              <w:tcPr>
                <w:tcW w:w="0" w:type="auto"/>
                <w:vAlign w:val="bottom"/>
              </w:tcPr>
              <w:p w:rsidR="00234C8D" w:rsidRDefault="00521473" w:rsidP="00234C8D">
                <w:pPr>
                  <w:jc w:val="center"/>
                  <w:rPr>
                    <w:lang w:val="pt-PT"/>
                  </w:rPr>
                </w:pPr>
                <w:r>
                  <w:rPr>
                    <w:lang w:val="pt-PT"/>
                  </w:rPr>
                  <w:t>António Maria Ai</w:t>
                </w:r>
                <w:r w:rsidR="00234C8D" w:rsidRPr="00234C8D">
                  <w:rPr>
                    <w:lang w:val="pt-PT"/>
                  </w:rPr>
                  <w:t>res Pereira Teixeira de Melo</w:t>
                </w:r>
              </w:p>
              <w:p w:rsidR="00234C8D" w:rsidRDefault="00234C8D" w:rsidP="00234C8D">
                <w:pPr>
                  <w:jc w:val="center"/>
                  <w:rPr>
                    <w:lang w:val="pt-PT"/>
                  </w:rPr>
                </w:pPr>
                <w:r>
                  <w:rPr>
                    <w:lang w:val="pt-PT"/>
                  </w:rPr>
                  <w:t>Margarida Xavier Viterbo</w:t>
                </w:r>
              </w:p>
              <w:p w:rsidR="00234C8D" w:rsidRPr="00234C8D" w:rsidRDefault="00234C8D" w:rsidP="00234C8D">
                <w:pPr>
                  <w:jc w:val="center"/>
                  <w:rPr>
                    <w:lang w:val="pt-PT"/>
                  </w:rPr>
                </w:pPr>
                <w:r w:rsidRPr="00234C8D">
                  <w:rPr>
                    <w:lang w:val="pt-PT"/>
                  </w:rPr>
                  <w:t>Telmo João Vales Ferreira Barros</w:t>
                </w:r>
              </w:p>
            </w:tc>
          </w:tr>
          <w:tr w:rsidR="00021442" w:rsidRPr="001B0BC4" w:rsidTr="00234C8D">
            <w:trPr>
              <w:trHeight w:val="511"/>
            </w:trPr>
            <w:tc>
              <w:tcPr>
                <w:tcW w:w="0" w:type="auto"/>
                <w:vAlign w:val="bottom"/>
              </w:tcPr>
              <w:p w:rsidR="00021442" w:rsidRPr="00DC1298" w:rsidRDefault="00021442">
                <w:pPr>
                  <w:jc w:val="center"/>
                  <w:rPr>
                    <w:lang w:val="pt-PT"/>
                  </w:rPr>
                </w:pPr>
              </w:p>
            </w:tc>
          </w:tr>
        </w:tbl>
        <w:p w:rsidR="00021442" w:rsidRPr="00F636C7" w:rsidRDefault="00063221" w:rsidP="00063221">
          <w:pPr>
            <w:jc w:val="center"/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:lang w:val="pt-PT"/>
              <w14:ligatures w14:val="standardContextual"/>
              <w14:cntxtAlts/>
            </w:rPr>
          </w:pPr>
          <w:r>
            <w:rPr>
              <w:noProof/>
            </w:rPr>
            <w:drawing>
              <wp:inline distT="0" distB="0" distL="0" distR="0" wp14:anchorId="7701679F" wp14:editId="0BF1268A">
                <wp:extent cx="3261360" cy="1074713"/>
                <wp:effectExtent l="0" t="0" r="0" b="0"/>
                <wp:docPr id="1" name="Imagem 1" descr="C:\Users\Margarida\AppData\Local\Microsoft\Windows\INetCacheContent.Word\feup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garida\AppData\Local\Microsoft\Windows\INetCacheContent.Word\feup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66590" cy="1076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0390E" w:rsidRPr="00DC1298"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:lang w:val="pt-PT"/>
              <w14:ligatures w14:val="standardContextual"/>
              <w14:cntxtAlts/>
            </w:rPr>
            <w:br w:type="page"/>
          </w:r>
        </w:p>
      </w:sdtContent>
    </w:sdt>
    <w:p w:rsidR="00021442" w:rsidRPr="00DC1298" w:rsidRDefault="008628F6" w:rsidP="001B224E">
      <w:pPr>
        <w:pStyle w:val="Ttulo"/>
        <w:rPr>
          <w:lang w:val="pt-PT"/>
        </w:rPr>
      </w:pPr>
      <w:sdt>
        <w:sdtPr>
          <w:rPr>
            <w:lang w:val="pt-PT"/>
          </w:rPr>
          <w:alias w:val="Título"/>
          <w:id w:val="598529223"/>
          <w:placeholder>
            <w:docPart w:val="019DB6E1577E4F3DB5D14DC9617EF59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821F6D" w:rsidRPr="00821F6D">
            <w:rPr>
              <w:lang w:val="pt-PT"/>
            </w:rPr>
            <w:t>Red</w:t>
          </w:r>
          <w:r w:rsidR="00F636C7" w:rsidRPr="00821F6D">
            <w:rPr>
              <w:lang w:val="pt-PT"/>
            </w:rPr>
            <w:t>e de Computadores</w:t>
          </w:r>
        </w:sdtContent>
      </w:sdt>
      <w:r w:rsidR="0080390E">
        <w:rPr>
          <w:noProof/>
        </w:rPr>
        <mc:AlternateContent>
          <mc:Choice Requires="wps">
            <w:drawing>
              <wp:anchor distT="0" distB="0" distL="274320" distR="114300" simplePos="0" relativeHeight="251659264" behindDoc="0" locked="0" layoutInCell="1" allowOverlap="1" wp14:editId="1366F143">
                <wp:simplePos x="0" y="0"/>
                <wp:positionH relativeFrom="margin">
                  <wp:posOffset>4352241</wp:posOffset>
                </wp:positionH>
                <wp:positionV relativeFrom="margin">
                  <wp:posOffset>9623</wp:posOffset>
                </wp:positionV>
                <wp:extent cx="1868804" cy="9203054"/>
                <wp:effectExtent l="0" t="0" r="0" b="4445"/>
                <wp:wrapSquare wrapText="bothSides"/>
                <wp:docPr id="2" name="Rec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804" cy="92030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442" w:rsidRPr="00DC1298" w:rsidRDefault="00396FD6" w:rsidP="007F53D0">
                            <w:pPr>
                              <w:pStyle w:val="Cabealho1"/>
                            </w:pPr>
                            <w:r w:rsidRPr="001F4DBA">
                              <w:t>Sumário</w:t>
                            </w:r>
                          </w:p>
                          <w:p w:rsidR="00021442" w:rsidRPr="00DC1298" w:rsidRDefault="0080390E">
                            <w:pPr>
                              <w:spacing w:after="100"/>
                              <w:jc w:val="center"/>
                              <w:rPr>
                                <w:color w:val="6076B4" w:themeColor="accent1"/>
                                <w:lang w:val="pt-PT"/>
                              </w:rPr>
                            </w:pP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021442" w:rsidRPr="00F42626" w:rsidRDefault="00F42626" w:rsidP="00C21E0B">
                            <w:pPr>
                              <w:spacing w:after="0"/>
                              <w:rPr>
                                <w:color w:val="2F5897" w:themeColor="text2"/>
                                <w:lang w:val="pt-PT"/>
                              </w:rPr>
                            </w:pP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 xml:space="preserve">   </w:t>
                            </w:r>
                            <w:r w:rsidRPr="00F42626">
                              <w:rPr>
                                <w:color w:val="2F5897" w:themeColor="text2"/>
                                <w:lang w:val="pt-PT"/>
                              </w:rPr>
                              <w:t xml:space="preserve">O presente relatório </w:t>
                            </w: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>é um instrumento</w:t>
                            </w:r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 xml:space="preserve"> de apoio ao 2</w:t>
                            </w:r>
                            <w:r w:rsidRPr="00F42626">
                              <w:rPr>
                                <w:color w:val="2F5897" w:themeColor="text2"/>
                                <w:lang w:val="pt-PT"/>
                              </w:rPr>
                              <w:t xml:space="preserve">º trabalho </w:t>
                            </w:r>
                            <w:r w:rsidR="0083130F">
                              <w:rPr>
                                <w:color w:val="2F5897" w:themeColor="text2"/>
                                <w:lang w:val="pt-PT"/>
                              </w:rPr>
                              <w:t>laboratorial proposto na UC</w:t>
                            </w:r>
                            <w:r w:rsidRPr="00F42626">
                              <w:rPr>
                                <w:color w:val="2F5897" w:themeColor="text2"/>
                                <w:lang w:val="pt-PT"/>
                              </w:rPr>
                              <w:t xml:space="preserve"> de Redes e Computadores</w:t>
                            </w: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 xml:space="preserve">: </w:t>
                            </w:r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>Rede de Computadores</w:t>
                            </w: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 xml:space="preserve">. Este trabalho vem cimentar os conteúdos abordados nas aulas teóricas e aplicar o trabalho desenvolvido nas aulas práticas. Este projeto consiste </w:t>
                            </w:r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 xml:space="preserve">em criar uma aplicação para </w:t>
                            </w:r>
                            <w:r w:rsidR="00925341" w:rsidRPr="00925341">
                              <w:rPr>
                                <w:i/>
                                <w:color w:val="2F5897" w:themeColor="text2"/>
                                <w:lang w:val="pt-PT"/>
                              </w:rPr>
                              <w:t>download</w:t>
                            </w:r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 xml:space="preserve"> de um ficheiro através de um FTP e </w:t>
                            </w:r>
                            <w:r w:rsidR="00925341" w:rsidRPr="00925341">
                              <w:rPr>
                                <w:color w:val="2F5897" w:themeColor="text2"/>
                                <w:lang w:val="pt-PT"/>
                              </w:rPr>
                              <w:t xml:space="preserve">configurar e estudar uma rede, utilizando comandos de configuração do </w:t>
                            </w:r>
                            <w:r w:rsidR="00925341" w:rsidRPr="00925341">
                              <w:rPr>
                                <w:i/>
                                <w:color w:val="2F5897" w:themeColor="text2"/>
                                <w:lang w:val="pt-PT"/>
                              </w:rPr>
                              <w:t>router</w:t>
                            </w:r>
                            <w:r w:rsidR="00925341" w:rsidRPr="00925341">
                              <w:rPr>
                                <w:color w:val="2F5897" w:themeColor="text2"/>
                                <w:lang w:val="pt-PT"/>
                              </w:rPr>
                              <w:t xml:space="preserve"> e do </w:t>
                            </w:r>
                            <w:proofErr w:type="spellStart"/>
                            <w:r w:rsidR="00925341" w:rsidRPr="00925341">
                              <w:rPr>
                                <w:i/>
                                <w:color w:val="2F5897" w:themeColor="text2"/>
                                <w:lang w:val="pt-PT"/>
                              </w:rPr>
                              <w:t>switch</w:t>
                            </w:r>
                            <w:proofErr w:type="spellEnd"/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>.</w:t>
                            </w:r>
                          </w:p>
                          <w:p w:rsidR="00396FD6" w:rsidRPr="00F42626" w:rsidRDefault="00F42626" w:rsidP="00C21E0B">
                            <w:pPr>
                              <w:spacing w:after="0"/>
                              <w:jc w:val="center"/>
                              <w:rPr>
                                <w:color w:val="2F5897" w:themeColor="text2"/>
                                <w:lang w:val="pt-PT"/>
                              </w:rPr>
                            </w:pP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  <w:r>
                              <w:rPr>
                                <w:color w:val="6076B4" w:themeColor="accen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021442" w:rsidRPr="00DC1298" w:rsidRDefault="0083130F">
                            <w:pPr>
                              <w:rPr>
                                <w:color w:val="2F5897" w:themeColor="text2"/>
                                <w:lang w:val="pt-PT"/>
                              </w:rPr>
                            </w:pP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 xml:space="preserve">   Os objetivos do trabalho foram cumpridos: </w:t>
                            </w:r>
                            <w:r w:rsidR="00925341">
                              <w:rPr>
                                <w:color w:val="2F5897" w:themeColor="text2"/>
                                <w:lang w:val="pt-PT"/>
                              </w:rPr>
                              <w:t>a aplicação funciona sem erros e a rede foi configurada com sucesso.</w:t>
                            </w:r>
                            <w:r>
                              <w:rPr>
                                <w:color w:val="2F5897" w:themeColor="text2"/>
                                <w:lang w:val="pt-PT"/>
                              </w:rPr>
                              <w:t xml:space="preserve"> O presente relatório vem consolidar todos os conhecimentos adquiridos ao longo da execução do trabalho.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Rectângulo 2" o:spid="_x0000_s1026" style="position:absolute;margin-left:342.7pt;margin-top:.75pt;width:147.15pt;height:724.65pt;z-index:251659264;visibility:visible;mso-wrap-style:square;mso-width-percent:300;mso-height-percent:1000;mso-wrap-distance-left:21.6pt;mso-wrap-distance-top:0;mso-wrap-distance-right:9pt;mso-wrap-distance-bottom:0;mso-position-horizontal:absolute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" fillcolor="#e4e9ef [3214]" stroked="f" strokeweight="2.25pt">
                <v:fill opacity="55769f"/>
                <v:textbox inset="14.4pt,36pt,14.4pt,10.8pt">
                  <w:txbxContent>
                    <w:p w:rsidR="00021442" w:rsidRPr="00DC1298" w:rsidRDefault="00396FD6" w:rsidP="007F53D0">
                      <w:pPr>
                        <w:pStyle w:val="Cabealho1"/>
                      </w:pPr>
                      <w:r w:rsidRPr="001F4DBA">
                        <w:t>Sumário</w:t>
                      </w:r>
                    </w:p>
                    <w:p w:rsidR="00021442" w:rsidRPr="00DC1298" w:rsidRDefault="0080390E">
                      <w:pPr>
                        <w:spacing w:after="100"/>
                        <w:jc w:val="center"/>
                        <w:rPr>
                          <w:color w:val="6076B4" w:themeColor="accent1"/>
                          <w:lang w:val="pt-PT"/>
                        </w:rPr>
                      </w:pP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pt-PT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pt-PT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</w:p>
                    <w:p w:rsidR="00021442" w:rsidRPr="00F42626" w:rsidRDefault="00F42626" w:rsidP="00C21E0B">
                      <w:pPr>
                        <w:spacing w:after="0"/>
                        <w:rPr>
                          <w:color w:val="2F5897" w:themeColor="text2"/>
                          <w:lang w:val="pt-PT"/>
                        </w:rPr>
                      </w:pPr>
                      <w:r>
                        <w:rPr>
                          <w:color w:val="2F5897" w:themeColor="text2"/>
                          <w:lang w:val="pt-PT"/>
                        </w:rPr>
                        <w:t xml:space="preserve">   </w:t>
                      </w:r>
                      <w:r w:rsidRPr="00F42626">
                        <w:rPr>
                          <w:color w:val="2F5897" w:themeColor="text2"/>
                          <w:lang w:val="pt-PT"/>
                        </w:rPr>
                        <w:t xml:space="preserve">O presente relatório </w:t>
                      </w:r>
                      <w:r>
                        <w:rPr>
                          <w:color w:val="2F5897" w:themeColor="text2"/>
                          <w:lang w:val="pt-PT"/>
                        </w:rPr>
                        <w:t>é um instrumento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 xml:space="preserve"> de apoio ao 2</w:t>
                      </w:r>
                      <w:r w:rsidRPr="00F42626">
                        <w:rPr>
                          <w:color w:val="2F5897" w:themeColor="text2"/>
                          <w:lang w:val="pt-PT"/>
                        </w:rPr>
                        <w:t xml:space="preserve">º trabalho </w:t>
                      </w:r>
                      <w:r w:rsidR="0083130F">
                        <w:rPr>
                          <w:color w:val="2F5897" w:themeColor="text2"/>
                          <w:lang w:val="pt-PT"/>
                        </w:rPr>
                        <w:t>laboratorial proposto na UC</w:t>
                      </w:r>
                      <w:r w:rsidRPr="00F42626">
                        <w:rPr>
                          <w:color w:val="2F5897" w:themeColor="text2"/>
                          <w:lang w:val="pt-PT"/>
                        </w:rPr>
                        <w:t xml:space="preserve"> de Redes e Computadores</w:t>
                      </w:r>
                      <w:r>
                        <w:rPr>
                          <w:color w:val="2F5897" w:themeColor="text2"/>
                          <w:lang w:val="pt-PT"/>
                        </w:rPr>
                        <w:t xml:space="preserve">: 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>Rede de Computadores</w:t>
                      </w:r>
                      <w:r>
                        <w:rPr>
                          <w:color w:val="2F5897" w:themeColor="text2"/>
                          <w:lang w:val="pt-PT"/>
                        </w:rPr>
                        <w:t xml:space="preserve">. Este trabalho vem cimentar os conteúdos abordados nas aulas teóricas e aplicar o trabalho desenvolvido nas aulas práticas. Este projeto consiste 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 xml:space="preserve">em criar uma aplicação para </w:t>
                      </w:r>
                      <w:r w:rsidR="00925341" w:rsidRPr="00925341">
                        <w:rPr>
                          <w:i/>
                          <w:color w:val="2F5897" w:themeColor="text2"/>
                          <w:lang w:val="pt-PT"/>
                        </w:rPr>
                        <w:t>download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 xml:space="preserve"> de um ficheiro através de um FTP e </w:t>
                      </w:r>
                      <w:r w:rsidR="00925341" w:rsidRPr="00925341">
                        <w:rPr>
                          <w:color w:val="2F5897" w:themeColor="text2"/>
                          <w:lang w:val="pt-PT"/>
                        </w:rPr>
                        <w:t xml:space="preserve">configurar e estudar uma rede, utilizando comandos de configuração do </w:t>
                      </w:r>
                      <w:r w:rsidR="00925341" w:rsidRPr="00925341">
                        <w:rPr>
                          <w:i/>
                          <w:color w:val="2F5897" w:themeColor="text2"/>
                          <w:lang w:val="pt-PT"/>
                        </w:rPr>
                        <w:t>router</w:t>
                      </w:r>
                      <w:r w:rsidR="00925341" w:rsidRPr="00925341">
                        <w:rPr>
                          <w:color w:val="2F5897" w:themeColor="text2"/>
                          <w:lang w:val="pt-PT"/>
                        </w:rPr>
                        <w:t xml:space="preserve"> e do </w:t>
                      </w:r>
                      <w:r w:rsidR="00925341" w:rsidRPr="00925341">
                        <w:rPr>
                          <w:i/>
                          <w:color w:val="2F5897" w:themeColor="text2"/>
                          <w:lang w:val="pt-PT"/>
                        </w:rPr>
                        <w:t>switch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>.</w:t>
                      </w:r>
                    </w:p>
                    <w:p w:rsidR="00396FD6" w:rsidRPr="00F42626" w:rsidRDefault="00F42626" w:rsidP="00C21E0B">
                      <w:pPr>
                        <w:spacing w:after="0"/>
                        <w:jc w:val="center"/>
                        <w:rPr>
                          <w:color w:val="2F5897" w:themeColor="text2"/>
                          <w:lang w:val="pt-PT"/>
                        </w:rPr>
                      </w:pP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pt-PT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  <w:r>
                        <w:rPr>
                          <w:color w:val="6076B4" w:themeColor="accent1"/>
                          <w:lang w:val="pt-PT"/>
                        </w:rPr>
                        <w:t xml:space="preserve"> </w:t>
                      </w:r>
                      <w:r>
                        <w:rPr>
                          <w:color w:val="6076B4" w:themeColor="accent1"/>
                        </w:rPr>
                        <w:sym w:font="Symbol" w:char="F0B7"/>
                      </w:r>
                    </w:p>
                    <w:p w:rsidR="00021442" w:rsidRPr="00DC1298" w:rsidRDefault="0083130F">
                      <w:pPr>
                        <w:rPr>
                          <w:color w:val="2F5897" w:themeColor="text2"/>
                          <w:lang w:val="pt-PT"/>
                        </w:rPr>
                      </w:pPr>
                      <w:r>
                        <w:rPr>
                          <w:color w:val="2F5897" w:themeColor="text2"/>
                          <w:lang w:val="pt-PT"/>
                        </w:rPr>
                        <w:t xml:space="preserve">   Os objetivos do trabalho foram cumpridos: </w:t>
                      </w:r>
                      <w:r w:rsidR="00925341">
                        <w:rPr>
                          <w:color w:val="2F5897" w:themeColor="text2"/>
                          <w:lang w:val="pt-PT"/>
                        </w:rPr>
                        <w:t>a aplicação funciona sem erros e a rede foi configurada com sucesso.</w:t>
                      </w:r>
                      <w:r>
                        <w:rPr>
                          <w:color w:val="2F5897" w:themeColor="text2"/>
                          <w:lang w:val="pt-PT"/>
                        </w:rPr>
                        <w:t xml:space="preserve"> O presente relatório vem consolidar todos os conhecimentos adquiridos ao longo da execução do trabalho.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021442" w:rsidRPr="00925341" w:rsidRDefault="00F16C77" w:rsidP="007F53D0">
      <w:pPr>
        <w:pStyle w:val="Cabealho1"/>
      </w:pPr>
      <w:r w:rsidRPr="00925341">
        <w:t>Introdução</w:t>
      </w:r>
    </w:p>
    <w:p w:rsidR="00DE7188" w:rsidRPr="001B224E" w:rsidRDefault="00DE7188" w:rsidP="00DE7188">
      <w:pPr>
        <w:spacing w:after="0"/>
        <w:rPr>
          <w:sz w:val="16"/>
          <w:lang w:val="pt-PT"/>
        </w:rPr>
      </w:pPr>
    </w:p>
    <w:p w:rsidR="000A7144" w:rsidRDefault="000A7144" w:rsidP="00DE7188">
      <w:pPr>
        <w:ind w:firstLine="360"/>
        <w:rPr>
          <w:lang w:val="pt-PT"/>
        </w:rPr>
      </w:pPr>
      <w:r>
        <w:rPr>
          <w:lang w:val="pt-PT"/>
        </w:rPr>
        <w:t>Os objetivos deste primeiro trabalho prático laboratorial são:</w:t>
      </w:r>
    </w:p>
    <w:p w:rsidR="00DE7188" w:rsidRDefault="005C1EBC" w:rsidP="005C1EBC">
      <w:pPr>
        <w:pStyle w:val="PargrafodaLista"/>
        <w:numPr>
          <w:ilvl w:val="0"/>
          <w:numId w:val="11"/>
        </w:numPr>
        <w:spacing w:after="120"/>
        <w:jc w:val="both"/>
        <w:rPr>
          <w:lang w:val="pt-PT"/>
        </w:rPr>
      </w:pPr>
      <w:r w:rsidRPr="005C1EBC">
        <w:rPr>
          <w:b/>
          <w:lang w:val="pt-PT"/>
        </w:rPr>
        <w:t xml:space="preserve">Desenvolvimento de uma aplicação para </w:t>
      </w:r>
      <w:r w:rsidRPr="007D0C56">
        <w:rPr>
          <w:b/>
          <w:i/>
          <w:lang w:val="pt-PT"/>
        </w:rPr>
        <w:t>download</w:t>
      </w:r>
      <w:r>
        <w:rPr>
          <w:lang w:val="pt-PT"/>
        </w:rPr>
        <w:t xml:space="preserve">: descrever um cliente, caracterizar protocolos da aplicação e URL, descrever comportamento do FTP, localizar e ler </w:t>
      </w:r>
      <w:proofErr w:type="spellStart"/>
      <w:r>
        <w:rPr>
          <w:lang w:val="pt-PT"/>
        </w:rPr>
        <w:t>RFCs</w:t>
      </w:r>
      <w:proofErr w:type="spellEnd"/>
      <w:r>
        <w:rPr>
          <w:lang w:val="pt-PT"/>
        </w:rPr>
        <w:t xml:space="preserve">, implementar um cliente FTP, usar </w:t>
      </w:r>
      <w:proofErr w:type="spellStart"/>
      <w:r w:rsidRPr="007D0C56">
        <w:rPr>
          <w:i/>
          <w:lang w:val="pt-PT"/>
        </w:rPr>
        <w:t>sockets</w:t>
      </w:r>
      <w:proofErr w:type="spellEnd"/>
      <w:r>
        <w:rPr>
          <w:lang w:val="pt-PT"/>
        </w:rPr>
        <w:t xml:space="preserve"> e TCP, entender e usar serviço fornecido pelo DNS.</w:t>
      </w:r>
    </w:p>
    <w:p w:rsidR="005C1EBC" w:rsidRDefault="005C1EBC" w:rsidP="005C1EBC">
      <w:pPr>
        <w:pStyle w:val="PargrafodaLista"/>
        <w:spacing w:after="120"/>
        <w:ind w:left="720" w:firstLine="0"/>
        <w:jc w:val="both"/>
        <w:rPr>
          <w:lang w:val="pt-PT"/>
        </w:rPr>
      </w:pPr>
    </w:p>
    <w:p w:rsidR="005C1EBC" w:rsidRPr="00925341" w:rsidRDefault="005C1EBC" w:rsidP="00925341">
      <w:pPr>
        <w:pStyle w:val="PargrafodaLista"/>
        <w:numPr>
          <w:ilvl w:val="0"/>
          <w:numId w:val="11"/>
        </w:numPr>
        <w:jc w:val="both"/>
        <w:rPr>
          <w:lang w:val="pt-PT"/>
        </w:rPr>
      </w:pPr>
      <w:r w:rsidRPr="005C1EBC">
        <w:rPr>
          <w:b/>
          <w:lang w:val="pt-PT"/>
        </w:rPr>
        <w:t>Configuração e estudo de uma rede</w:t>
      </w:r>
      <w:r>
        <w:rPr>
          <w:lang w:val="pt-PT"/>
        </w:rPr>
        <w:t xml:space="preserve">: </w:t>
      </w:r>
      <w:r w:rsidR="00986F19">
        <w:rPr>
          <w:lang w:val="pt-PT"/>
        </w:rPr>
        <w:t xml:space="preserve">configurar um IP </w:t>
      </w:r>
      <w:r w:rsidR="00986F19" w:rsidRPr="007D0C56">
        <w:rPr>
          <w:i/>
          <w:lang w:val="pt-PT"/>
        </w:rPr>
        <w:t>Network</w:t>
      </w:r>
      <w:r w:rsidR="00986F19">
        <w:rPr>
          <w:lang w:val="pt-PT"/>
        </w:rPr>
        <w:t xml:space="preserve">, </w:t>
      </w:r>
      <w:r w:rsidR="007D0C56">
        <w:rPr>
          <w:lang w:val="pt-PT"/>
        </w:rPr>
        <w:t xml:space="preserve">implementar dois </w:t>
      </w:r>
      <w:proofErr w:type="spellStart"/>
      <w:r w:rsidR="007D0C56">
        <w:rPr>
          <w:lang w:val="pt-PT"/>
        </w:rPr>
        <w:t>LANs</w:t>
      </w:r>
      <w:proofErr w:type="spellEnd"/>
      <w:r w:rsidR="007D0C56">
        <w:rPr>
          <w:lang w:val="pt-PT"/>
        </w:rPr>
        <w:t xml:space="preserve"> virtuais num </w:t>
      </w:r>
      <w:proofErr w:type="spellStart"/>
      <w:r w:rsidR="007D0C56" w:rsidRPr="007D0C56">
        <w:rPr>
          <w:i/>
          <w:lang w:val="pt-PT"/>
        </w:rPr>
        <w:t>switch</w:t>
      </w:r>
      <w:proofErr w:type="spellEnd"/>
      <w:r w:rsidR="007D0C56">
        <w:rPr>
          <w:lang w:val="pt-PT"/>
        </w:rPr>
        <w:t xml:space="preserve">, configurar um router no </w:t>
      </w:r>
      <w:r w:rsidR="007D0C56" w:rsidRPr="007D0C56">
        <w:rPr>
          <w:i/>
          <w:lang w:val="pt-PT"/>
        </w:rPr>
        <w:t>Linux</w:t>
      </w:r>
      <w:r w:rsidR="007D0C56">
        <w:rPr>
          <w:lang w:val="pt-PT"/>
        </w:rPr>
        <w:t xml:space="preserve">, configurar um </w:t>
      </w:r>
      <w:r w:rsidR="007D0C56" w:rsidRPr="007D0C56">
        <w:rPr>
          <w:i/>
          <w:lang w:val="pt-PT"/>
        </w:rPr>
        <w:t>router</w:t>
      </w:r>
      <w:r w:rsidR="007D0C56">
        <w:rPr>
          <w:lang w:val="pt-PT"/>
        </w:rPr>
        <w:t xml:space="preserve"> comercial e implementar a NAT, configurar um DNS, implementar conexões TCP.</w:t>
      </w:r>
    </w:p>
    <w:p w:rsidR="00DE7188" w:rsidRDefault="00DE7188" w:rsidP="00DE7188">
      <w:pPr>
        <w:ind w:firstLine="360"/>
        <w:jc w:val="both"/>
        <w:rPr>
          <w:lang w:val="pt-PT"/>
        </w:rPr>
      </w:pPr>
      <w:r>
        <w:rPr>
          <w:lang w:val="pt-PT"/>
        </w:rPr>
        <w:t>O relatório surge como um complemento ao trabalho prático, uma forma de suporte escrito para que qualquer um perceba o trabalho desenvolvido. Para cumprir este objetivo da melhor forma, o relatório está dividido nas seguintes secções:</w:t>
      </w:r>
    </w:p>
    <w:p w:rsidR="00DE7188" w:rsidRDefault="00DE7188" w:rsidP="00DE7188">
      <w:pPr>
        <w:ind w:firstLine="360"/>
        <w:jc w:val="both"/>
        <w:rPr>
          <w:lang w:val="pt-PT"/>
        </w:rPr>
      </w:pPr>
      <w:r>
        <w:rPr>
          <w:lang w:val="pt-PT"/>
        </w:rPr>
        <w:t xml:space="preserve">- </w:t>
      </w:r>
      <w:r w:rsidR="00D64FA5">
        <w:rPr>
          <w:lang w:val="pt-PT"/>
        </w:rPr>
        <w:t xml:space="preserve"> </w:t>
      </w:r>
      <w:r w:rsidR="00E10C99">
        <w:rPr>
          <w:b/>
          <w:lang w:val="pt-PT"/>
        </w:rPr>
        <w:t>Parte1 – Desenvolvimento de uma aplicação para download</w:t>
      </w:r>
      <w:r>
        <w:rPr>
          <w:lang w:val="pt-PT"/>
        </w:rPr>
        <w:t>:</w:t>
      </w:r>
      <w:r w:rsidR="00E10C99">
        <w:rPr>
          <w:lang w:val="pt-PT"/>
        </w:rPr>
        <w:t xml:space="preserve"> descrição de como foi desenvolvida a aplicação e de como está estruturada</w:t>
      </w:r>
      <w:r>
        <w:rPr>
          <w:lang w:val="pt-PT"/>
        </w:rPr>
        <w:t>;</w:t>
      </w:r>
    </w:p>
    <w:p w:rsidR="00DE7188" w:rsidRDefault="00D64FA5" w:rsidP="00DE7188">
      <w:pPr>
        <w:ind w:firstLine="360"/>
        <w:jc w:val="both"/>
        <w:rPr>
          <w:lang w:val="pt-PT"/>
        </w:rPr>
      </w:pPr>
      <w:r>
        <w:rPr>
          <w:lang w:val="pt-PT"/>
        </w:rPr>
        <w:t xml:space="preserve">-  </w:t>
      </w:r>
      <w:r w:rsidR="00E10C99">
        <w:rPr>
          <w:b/>
          <w:lang w:val="pt-PT"/>
        </w:rPr>
        <w:t>Parte 2 – Configuração e estudo de uma rede de computadores</w:t>
      </w:r>
      <w:r w:rsidR="00DE7188">
        <w:rPr>
          <w:lang w:val="pt-PT"/>
        </w:rPr>
        <w:t>:</w:t>
      </w:r>
      <w:r w:rsidR="00E10C99">
        <w:rPr>
          <w:lang w:val="pt-PT"/>
        </w:rPr>
        <w:t xml:space="preserve"> vão ser</w:t>
      </w:r>
      <w:r w:rsidR="00E10C99" w:rsidRPr="00E10C99">
        <w:rPr>
          <w:lang w:val="pt-PT"/>
        </w:rPr>
        <w:t xml:space="preserve"> abordadas cada uma das experiências realizada</w:t>
      </w:r>
      <w:r w:rsidR="00E10C99">
        <w:rPr>
          <w:lang w:val="pt-PT"/>
        </w:rPr>
        <w:t>s ao longo das aulas práticas, sendo explicado</w:t>
      </w:r>
      <w:r w:rsidR="00E10C99" w:rsidRPr="00E10C99">
        <w:rPr>
          <w:lang w:val="pt-PT"/>
        </w:rPr>
        <w:t xml:space="preserve"> o objetivo de cada uma e os comandos utilizados para a realizar a configuração</w:t>
      </w:r>
      <w:r w:rsidR="00DE7188">
        <w:rPr>
          <w:lang w:val="pt-PT"/>
        </w:rPr>
        <w:t>;</w:t>
      </w:r>
    </w:p>
    <w:p w:rsidR="00626B0A" w:rsidRPr="0090695A" w:rsidRDefault="00626B0A" w:rsidP="00DE7188">
      <w:pPr>
        <w:ind w:firstLine="360"/>
        <w:jc w:val="both"/>
        <w:rPr>
          <w:lang w:val="pt-PT"/>
        </w:rPr>
      </w:pPr>
      <w:r>
        <w:rPr>
          <w:lang w:val="pt-PT"/>
        </w:rPr>
        <w:t xml:space="preserve">- </w:t>
      </w:r>
      <w:r w:rsidRPr="0056298B">
        <w:rPr>
          <w:b/>
          <w:lang w:val="pt-PT"/>
        </w:rPr>
        <w:t>Conclusões</w:t>
      </w:r>
      <w:r>
        <w:rPr>
          <w:lang w:val="pt-PT"/>
        </w:rPr>
        <w:t>: síntese de toda a informação apresentada e ref</w:t>
      </w:r>
      <w:r w:rsidR="001B224E">
        <w:rPr>
          <w:lang w:val="pt-PT"/>
        </w:rPr>
        <w:t>l</w:t>
      </w:r>
      <w:r>
        <w:rPr>
          <w:lang w:val="pt-PT"/>
        </w:rPr>
        <w:t>exão sobre os objetivos atingidos</w:t>
      </w:r>
      <w:r w:rsidR="0090695A">
        <w:rPr>
          <w:lang w:val="pt-PT"/>
        </w:rPr>
        <w:t>;</w:t>
      </w:r>
    </w:p>
    <w:p w:rsidR="00F16C77" w:rsidRPr="001B224E" w:rsidRDefault="00626B0A" w:rsidP="001B224E">
      <w:pPr>
        <w:ind w:firstLine="360"/>
        <w:jc w:val="both"/>
        <w:rPr>
          <w:color w:val="FF0000"/>
          <w:lang w:val="pt-PT"/>
        </w:rPr>
      </w:pPr>
      <w:r>
        <w:rPr>
          <w:lang w:val="pt-PT"/>
        </w:rPr>
        <w:t xml:space="preserve">- </w:t>
      </w:r>
      <w:r w:rsidRPr="0056298B">
        <w:rPr>
          <w:b/>
          <w:lang w:val="pt-PT"/>
        </w:rPr>
        <w:t>Anexos</w:t>
      </w:r>
      <w:r w:rsidR="0090695A">
        <w:rPr>
          <w:lang w:val="pt-PT"/>
        </w:rPr>
        <w:t>: Código fonte.</w:t>
      </w:r>
      <w:r w:rsidR="00F16C77" w:rsidRPr="00DE7188">
        <w:rPr>
          <w:lang w:val="pt-PT"/>
        </w:rPr>
        <w:br w:type="page"/>
      </w:r>
    </w:p>
    <w:p w:rsidR="007F7BF2" w:rsidRPr="007F53D0" w:rsidRDefault="000130F1" w:rsidP="00C06BBE">
      <w:pPr>
        <w:pStyle w:val="Cabealho1"/>
        <w:spacing w:after="240"/>
      </w:pPr>
      <w:r w:rsidRPr="007F53D0">
        <w:lastRenderedPageBreak/>
        <w:t>Parte 1</w:t>
      </w:r>
      <w:r w:rsidR="00D64FA5">
        <w:t>-</w:t>
      </w:r>
      <w:r w:rsidRPr="007F53D0">
        <w:t xml:space="preserve"> </w:t>
      </w:r>
      <w:r w:rsidR="00D61BE5">
        <w:t xml:space="preserve">Download </w:t>
      </w:r>
      <w:proofErr w:type="spellStart"/>
      <w:r w:rsidR="00D61BE5">
        <w:t>A</w:t>
      </w:r>
      <w:r w:rsidR="000A42AF" w:rsidRPr="00B13A6E">
        <w:t>pplication</w:t>
      </w:r>
      <w:proofErr w:type="spellEnd"/>
    </w:p>
    <w:p w:rsidR="000A42AF" w:rsidRPr="000A42AF" w:rsidRDefault="00CF5488" w:rsidP="00CF5488">
      <w:pPr>
        <w:pStyle w:val="Cabealho2"/>
        <w:rPr>
          <w:lang w:val="pt-PT"/>
        </w:rPr>
      </w:pPr>
      <w:r>
        <w:rPr>
          <w:lang w:val="pt-PT"/>
        </w:rPr>
        <w:t>A</w:t>
      </w:r>
      <w:r w:rsidR="000A42AF" w:rsidRPr="000A42AF">
        <w:rPr>
          <w:lang w:val="pt-PT"/>
        </w:rPr>
        <w:t>rquitetura</w:t>
      </w:r>
    </w:p>
    <w:p w:rsidR="000A42AF" w:rsidRPr="000A42AF" w:rsidRDefault="00CF5488" w:rsidP="00CF5488">
      <w:pPr>
        <w:spacing w:before="120"/>
        <w:ind w:firstLine="709"/>
        <w:jc w:val="both"/>
        <w:rPr>
          <w:lang w:val="pt-PT"/>
        </w:rPr>
      </w:pPr>
      <w:r>
        <w:rPr>
          <w:lang w:val="pt-PT"/>
        </w:rPr>
        <w:t>A aplicação</w:t>
      </w:r>
      <w:r w:rsidR="000A42AF" w:rsidRPr="000A42AF">
        <w:rPr>
          <w:lang w:val="pt-PT"/>
        </w:rPr>
        <w:t xml:space="preserve"> desenvolvida encontra-se dividida em dois componentes: </w:t>
      </w:r>
      <w:r w:rsidRPr="00CF5488">
        <w:rPr>
          <w:i/>
          <w:lang w:val="pt-PT"/>
        </w:rPr>
        <w:t>down</w:t>
      </w:r>
      <w:r w:rsidR="000A42AF" w:rsidRPr="00CF5488">
        <w:rPr>
          <w:i/>
          <w:lang w:val="pt-PT"/>
        </w:rPr>
        <w:t>load</w:t>
      </w:r>
      <w:r w:rsidR="000A42AF" w:rsidRPr="000A42AF">
        <w:rPr>
          <w:lang w:val="pt-PT"/>
        </w:rPr>
        <w:t xml:space="preserve"> e </w:t>
      </w:r>
      <w:proofErr w:type="spellStart"/>
      <w:r w:rsidR="000A42AF" w:rsidRPr="00CF5488">
        <w:rPr>
          <w:i/>
          <w:lang w:val="pt-PT"/>
        </w:rPr>
        <w:t>clientTCP</w:t>
      </w:r>
      <w:proofErr w:type="spellEnd"/>
      <w:r w:rsidR="000A42AF" w:rsidRPr="000A42AF">
        <w:rPr>
          <w:lang w:val="pt-PT"/>
        </w:rPr>
        <w:t>.</w:t>
      </w:r>
    </w:p>
    <w:p w:rsidR="000A42AF" w:rsidRPr="000A42AF" w:rsidRDefault="00B13A6E" w:rsidP="00B13A6E">
      <w:pPr>
        <w:ind w:firstLine="709"/>
        <w:jc w:val="both"/>
        <w:rPr>
          <w:lang w:val="pt-PT"/>
        </w:rPr>
      </w:pPr>
      <w:r>
        <w:rPr>
          <w:lang w:val="pt-PT"/>
        </w:rPr>
        <w:t>A primeira parte está</w:t>
      </w:r>
      <w:r w:rsidR="000A42AF" w:rsidRPr="000A42AF">
        <w:rPr>
          <w:lang w:val="pt-PT"/>
        </w:rPr>
        <w:t xml:space="preserve"> relacionada com o processamento do </w:t>
      </w:r>
      <w:r>
        <w:rPr>
          <w:lang w:val="pt-PT"/>
        </w:rPr>
        <w:t>URL</w:t>
      </w:r>
      <w:r w:rsidR="000A42AF" w:rsidRPr="000A42AF">
        <w:rPr>
          <w:lang w:val="pt-PT"/>
        </w:rPr>
        <w:t xml:space="preserve"> passado por argumento e o preenchimento de uma estrutura de dados </w:t>
      </w:r>
      <w:proofErr w:type="spellStart"/>
      <w:r w:rsidR="000A42AF" w:rsidRPr="00B13A6E">
        <w:rPr>
          <w:i/>
          <w:lang w:val="pt-PT"/>
        </w:rPr>
        <w:t>ftpConnection</w:t>
      </w:r>
      <w:proofErr w:type="spellEnd"/>
      <w:r>
        <w:rPr>
          <w:lang w:val="pt-PT"/>
        </w:rPr>
        <w:t xml:space="preserve"> que guardar toda a informação</w:t>
      </w:r>
      <w:r w:rsidR="000A42AF" w:rsidRPr="000A42AF">
        <w:rPr>
          <w:lang w:val="pt-PT"/>
        </w:rPr>
        <w:t xml:space="preserve"> relevante para a </w:t>
      </w:r>
      <w:r>
        <w:rPr>
          <w:lang w:val="pt-PT"/>
        </w:rPr>
        <w:t>ligação de dados e transferê</w:t>
      </w:r>
      <w:r w:rsidR="000A42AF" w:rsidRPr="000A42AF">
        <w:rPr>
          <w:lang w:val="pt-PT"/>
        </w:rPr>
        <w:t>ncia do ficheiro. Nesta mesma componente</w:t>
      </w:r>
      <w:r>
        <w:rPr>
          <w:lang w:val="pt-PT"/>
        </w:rPr>
        <w:t>,</w:t>
      </w:r>
      <w:r w:rsidR="000A42AF" w:rsidRPr="000A42AF">
        <w:rPr>
          <w:lang w:val="pt-PT"/>
        </w:rPr>
        <w:t xml:space="preserve"> </w:t>
      </w:r>
      <w:r>
        <w:rPr>
          <w:lang w:val="pt-PT"/>
        </w:rPr>
        <w:t>é</w:t>
      </w:r>
      <w:r w:rsidR="000A42AF" w:rsidRPr="000A42AF">
        <w:rPr>
          <w:lang w:val="pt-PT"/>
        </w:rPr>
        <w:t xml:space="preserve"> realizada a resolu</w:t>
      </w:r>
      <w:r>
        <w:rPr>
          <w:lang w:val="pt-PT"/>
        </w:rPr>
        <w:t>ção</w:t>
      </w:r>
      <w:r w:rsidR="000A42AF" w:rsidRPr="000A42AF">
        <w:rPr>
          <w:lang w:val="pt-PT"/>
        </w:rPr>
        <w:t xml:space="preserve"> do IP para o </w:t>
      </w:r>
      <w:proofErr w:type="spellStart"/>
      <w:r w:rsidR="000A42AF" w:rsidRPr="00B13A6E">
        <w:rPr>
          <w:i/>
          <w:lang w:val="pt-PT"/>
        </w:rPr>
        <w:t>hostname</w:t>
      </w:r>
      <w:proofErr w:type="spellEnd"/>
      <w:r>
        <w:rPr>
          <w:lang w:val="pt-PT"/>
        </w:rPr>
        <w:t xml:space="preserve"> apresentado. De seguida é</w:t>
      </w:r>
      <w:r w:rsidR="000A42AF" w:rsidRPr="000A42AF">
        <w:rPr>
          <w:lang w:val="pt-PT"/>
        </w:rPr>
        <w:t xml:space="preserve"> executada</w:t>
      </w:r>
      <w:r>
        <w:rPr>
          <w:lang w:val="pt-PT"/>
        </w:rPr>
        <w:t xml:space="preserve"> a conexão ao servidor tendo o IP resolvido. O pró</w:t>
      </w:r>
      <w:r w:rsidR="000A42AF" w:rsidRPr="000A42AF">
        <w:rPr>
          <w:lang w:val="pt-PT"/>
        </w:rPr>
        <w:t xml:space="preserve">ximo passo a ser executado </w:t>
      </w:r>
      <w:r>
        <w:rPr>
          <w:lang w:val="pt-PT"/>
        </w:rPr>
        <w:t xml:space="preserve">é </w:t>
      </w:r>
      <w:r w:rsidR="000A42AF" w:rsidRPr="000A42AF">
        <w:rPr>
          <w:lang w:val="pt-PT"/>
        </w:rPr>
        <w:t xml:space="preserve">o </w:t>
      </w:r>
      <w:r w:rsidR="000A42AF" w:rsidRPr="00B13A6E">
        <w:rPr>
          <w:i/>
          <w:lang w:val="pt-PT"/>
        </w:rPr>
        <w:t>login</w:t>
      </w:r>
      <w:r w:rsidR="000A42AF" w:rsidRPr="000A42AF">
        <w:rPr>
          <w:lang w:val="pt-PT"/>
        </w:rPr>
        <w:t xml:space="preserve"> no servidor dado o </w:t>
      </w:r>
      <w:proofErr w:type="spellStart"/>
      <w:r w:rsidR="000A42AF" w:rsidRPr="00B13A6E">
        <w:rPr>
          <w:i/>
          <w:lang w:val="pt-PT"/>
        </w:rPr>
        <w:t>user</w:t>
      </w:r>
      <w:proofErr w:type="spellEnd"/>
      <w:r w:rsidR="000A42AF" w:rsidRPr="000A42AF">
        <w:rPr>
          <w:lang w:val="pt-PT"/>
        </w:rPr>
        <w:t xml:space="preserve"> e a </w:t>
      </w:r>
      <w:r w:rsidR="000A42AF" w:rsidRPr="00B13A6E">
        <w:rPr>
          <w:i/>
          <w:lang w:val="pt-PT"/>
        </w:rPr>
        <w:t>password</w:t>
      </w:r>
      <w:r>
        <w:rPr>
          <w:lang w:val="pt-PT"/>
        </w:rPr>
        <w:t>. Apó</w:t>
      </w:r>
      <w:r w:rsidR="000A42AF" w:rsidRPr="000A42AF">
        <w:rPr>
          <w:lang w:val="pt-PT"/>
        </w:rPr>
        <w:t>s a entrada validada</w:t>
      </w:r>
      <w:r>
        <w:rPr>
          <w:lang w:val="pt-PT"/>
        </w:rPr>
        <w:t>,</w:t>
      </w:r>
      <w:r w:rsidR="000A42AF" w:rsidRPr="000A42AF">
        <w:rPr>
          <w:lang w:val="pt-PT"/>
        </w:rPr>
        <w:t xml:space="preserve"> </w:t>
      </w:r>
      <w:r>
        <w:rPr>
          <w:lang w:val="pt-PT"/>
        </w:rPr>
        <w:t>é</w:t>
      </w:r>
      <w:r w:rsidR="000A42AF" w:rsidRPr="000A42AF">
        <w:rPr>
          <w:lang w:val="pt-PT"/>
        </w:rPr>
        <w:t xml:space="preserve"> pedida a entrada no modo passivo do servidor FTP. Ao receber o novo IP e a porta do modo passivo</w:t>
      </w:r>
      <w:r>
        <w:rPr>
          <w:lang w:val="pt-PT"/>
        </w:rPr>
        <w:t>, será efetuada uma nova conexão ao mesmo. Posteriormente,</w:t>
      </w:r>
      <w:r w:rsidR="000A42AF" w:rsidRPr="000A42AF">
        <w:rPr>
          <w:lang w:val="pt-PT"/>
        </w:rPr>
        <w:t xml:space="preserve"> </w:t>
      </w:r>
      <w:r>
        <w:rPr>
          <w:lang w:val="pt-PT"/>
        </w:rPr>
        <w:t>é</w:t>
      </w:r>
      <w:r w:rsidR="000A42AF" w:rsidRPr="000A42AF">
        <w:rPr>
          <w:lang w:val="pt-PT"/>
        </w:rPr>
        <w:t xml:space="preserve"> enviado o </w:t>
      </w:r>
      <w:proofErr w:type="spellStart"/>
      <w:r w:rsidR="000A42AF" w:rsidRPr="00B13A6E">
        <w:rPr>
          <w:i/>
          <w:lang w:val="pt-PT"/>
        </w:rPr>
        <w:t>path</w:t>
      </w:r>
      <w:proofErr w:type="spellEnd"/>
      <w:r w:rsidR="000A42AF" w:rsidRPr="000A42AF">
        <w:rPr>
          <w:lang w:val="pt-PT"/>
        </w:rPr>
        <w:t xml:space="preserve"> do ficheiro pretend</w:t>
      </w:r>
      <w:r>
        <w:rPr>
          <w:lang w:val="pt-PT"/>
        </w:rPr>
        <w:t>ido a partir da primeira conexã</w:t>
      </w:r>
      <w:r w:rsidR="000A42AF" w:rsidRPr="000A42AF">
        <w:rPr>
          <w:lang w:val="pt-PT"/>
        </w:rPr>
        <w:t xml:space="preserve">o e </w:t>
      </w:r>
      <w:r>
        <w:rPr>
          <w:lang w:val="pt-PT"/>
        </w:rPr>
        <w:t>é</w:t>
      </w:r>
      <w:r w:rsidR="000A42AF" w:rsidRPr="000A42AF">
        <w:rPr>
          <w:lang w:val="pt-PT"/>
        </w:rPr>
        <w:t xml:space="preserve"> pedid</w:t>
      </w:r>
      <w:r>
        <w:rPr>
          <w:lang w:val="pt-PT"/>
        </w:rPr>
        <w:t>o à  segunda conexã</w:t>
      </w:r>
      <w:r w:rsidR="000A42AF" w:rsidRPr="000A42AF">
        <w:rPr>
          <w:lang w:val="pt-PT"/>
        </w:rPr>
        <w:t>o pa</w:t>
      </w:r>
      <w:r>
        <w:rPr>
          <w:lang w:val="pt-PT"/>
        </w:rPr>
        <w:t>ra receber o ficheiro e escrevê</w:t>
      </w:r>
      <w:r w:rsidR="000A42AF" w:rsidRPr="000A42AF">
        <w:rPr>
          <w:lang w:val="pt-PT"/>
        </w:rPr>
        <w:t>-lo num ficheiro local.</w:t>
      </w:r>
    </w:p>
    <w:p w:rsidR="000A42AF" w:rsidRPr="000A42AF" w:rsidRDefault="000A42AF" w:rsidP="00B13A6E">
      <w:pPr>
        <w:ind w:firstLine="709"/>
        <w:jc w:val="both"/>
        <w:rPr>
          <w:lang w:val="pt-PT"/>
        </w:rPr>
      </w:pPr>
      <w:r w:rsidRPr="000A42AF">
        <w:rPr>
          <w:lang w:val="pt-PT"/>
        </w:rPr>
        <w:t>Na segunda componen</w:t>
      </w:r>
      <w:r w:rsidR="00B13A6E">
        <w:rPr>
          <w:lang w:val="pt-PT"/>
        </w:rPr>
        <w:t>te encontram-se todas as funçõ</w:t>
      </w:r>
      <w:r w:rsidRPr="000A42AF">
        <w:rPr>
          <w:lang w:val="pt-PT"/>
        </w:rPr>
        <w:t>es relativas a:</w:t>
      </w:r>
    </w:p>
    <w:p w:rsidR="000A42AF" w:rsidRPr="00B13A6E" w:rsidRDefault="00B13A6E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lang w:val="pt-PT"/>
        </w:rPr>
        <w:t>ligaçã</w:t>
      </w:r>
      <w:r w:rsidR="000A42AF" w:rsidRPr="00B13A6E">
        <w:rPr>
          <w:lang w:val="pt-PT"/>
        </w:rPr>
        <w:t>o ao servidor FTP</w:t>
      </w:r>
      <w:r>
        <w:rPr>
          <w:lang w:val="pt-PT"/>
        </w:rPr>
        <w:t>;</w:t>
      </w:r>
    </w:p>
    <w:p w:rsidR="000A42AF" w:rsidRPr="00B13A6E" w:rsidRDefault="00B13A6E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lang w:val="pt-PT"/>
        </w:rPr>
        <w:t>resoluçã</w:t>
      </w:r>
      <w:r w:rsidR="000A42AF" w:rsidRPr="00B13A6E">
        <w:rPr>
          <w:lang w:val="pt-PT"/>
        </w:rPr>
        <w:t xml:space="preserve">o do IP dado o </w:t>
      </w:r>
      <w:proofErr w:type="spellStart"/>
      <w:r w:rsidR="000A42AF" w:rsidRPr="00B13A6E">
        <w:rPr>
          <w:i/>
          <w:lang w:val="pt-PT"/>
        </w:rPr>
        <w:t>hostname</w:t>
      </w:r>
      <w:proofErr w:type="spellEnd"/>
      <w:r w:rsidR="00C06BBE">
        <w:rPr>
          <w:lang w:val="pt-PT"/>
        </w:rPr>
        <w:t>;</w:t>
      </w:r>
    </w:p>
    <w:p w:rsidR="000A42AF" w:rsidRPr="00B13A6E" w:rsidRDefault="000A42AF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 w:rsidRPr="00B13A6E">
        <w:rPr>
          <w:lang w:val="pt-PT"/>
        </w:rPr>
        <w:t xml:space="preserve">pedido de acesso dado o </w:t>
      </w:r>
      <w:proofErr w:type="spellStart"/>
      <w:r w:rsidRPr="00C06BBE">
        <w:rPr>
          <w:i/>
          <w:lang w:val="pt-PT"/>
        </w:rPr>
        <w:t>user</w:t>
      </w:r>
      <w:proofErr w:type="spellEnd"/>
      <w:r w:rsidRPr="00B13A6E">
        <w:rPr>
          <w:lang w:val="pt-PT"/>
        </w:rPr>
        <w:t xml:space="preserve"> e a </w:t>
      </w:r>
      <w:r w:rsidRPr="00C06BBE">
        <w:rPr>
          <w:i/>
          <w:lang w:val="pt-PT"/>
        </w:rPr>
        <w:t>password</w:t>
      </w:r>
      <w:r w:rsidR="00C06BBE">
        <w:rPr>
          <w:lang w:val="pt-PT"/>
        </w:rPr>
        <w:t>;</w:t>
      </w:r>
    </w:p>
    <w:p w:rsidR="000A42AF" w:rsidRPr="00B13A6E" w:rsidRDefault="00C06BBE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lang w:val="pt-PT"/>
        </w:rPr>
        <w:t>pedido de mudanç</w:t>
      </w:r>
      <w:r w:rsidR="000A42AF" w:rsidRPr="00B13A6E">
        <w:rPr>
          <w:lang w:val="pt-PT"/>
        </w:rPr>
        <w:t>a para o modo passivo e rece</w:t>
      </w:r>
      <w:r>
        <w:rPr>
          <w:lang w:val="pt-PT"/>
        </w:rPr>
        <w:t xml:space="preserve">ção do </w:t>
      </w:r>
      <w:r w:rsidRPr="00C06BBE">
        <w:rPr>
          <w:i/>
          <w:lang w:val="pt-PT"/>
        </w:rPr>
        <w:t>id</w:t>
      </w:r>
      <w:r w:rsidR="000A42AF" w:rsidRPr="00B13A6E">
        <w:rPr>
          <w:lang w:val="pt-PT"/>
        </w:rPr>
        <w:t xml:space="preserve"> e porta recebido</w:t>
      </w:r>
      <w:r>
        <w:rPr>
          <w:lang w:val="pt-PT"/>
        </w:rPr>
        <w:t>s;</w:t>
      </w:r>
    </w:p>
    <w:p w:rsidR="000A42AF" w:rsidRPr="00B13A6E" w:rsidRDefault="000A42AF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 w:rsidRPr="00B13A6E">
        <w:rPr>
          <w:lang w:val="pt-PT"/>
        </w:rPr>
        <w:t>envio do caminho para o ficheiro pretendido</w:t>
      </w:r>
      <w:r w:rsidR="00C06BBE">
        <w:rPr>
          <w:lang w:val="pt-PT"/>
        </w:rPr>
        <w:t>;</w:t>
      </w:r>
    </w:p>
    <w:p w:rsidR="000A42AF" w:rsidRPr="00B13A6E" w:rsidRDefault="00C06BBE" w:rsidP="00B13A6E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lang w:val="pt-PT"/>
        </w:rPr>
        <w:t>receçã</w:t>
      </w:r>
      <w:r w:rsidR="000A42AF" w:rsidRPr="00B13A6E">
        <w:rPr>
          <w:lang w:val="pt-PT"/>
        </w:rPr>
        <w:t>o do ficheiro e escrita num ficheiro local</w:t>
      </w:r>
      <w:r>
        <w:rPr>
          <w:lang w:val="pt-PT"/>
        </w:rPr>
        <w:t>.</w:t>
      </w:r>
    </w:p>
    <w:p w:rsidR="000A42AF" w:rsidRDefault="00C06BBE" w:rsidP="00C06BBE">
      <w:pPr>
        <w:ind w:firstLine="360"/>
        <w:jc w:val="both"/>
        <w:rPr>
          <w:lang w:val="pt-PT"/>
        </w:rPr>
      </w:pPr>
      <w:r>
        <w:rPr>
          <w:lang w:val="pt-PT"/>
        </w:rPr>
        <w:t>Além destas funções de ní</w:t>
      </w:r>
      <w:r w:rsidR="000A42AF" w:rsidRPr="000A42AF">
        <w:rPr>
          <w:lang w:val="pt-PT"/>
        </w:rPr>
        <w:t>vel superior e usadas pela primeira componente exis</w:t>
      </w:r>
      <w:r>
        <w:rPr>
          <w:lang w:val="pt-PT"/>
        </w:rPr>
        <w:t>tem ainda funçõ</w:t>
      </w:r>
      <w:r w:rsidR="000A42AF" w:rsidRPr="000A42AF">
        <w:rPr>
          <w:lang w:val="pt-PT"/>
        </w:rPr>
        <w:t>es de escrita e</w:t>
      </w:r>
      <w:r>
        <w:rPr>
          <w:lang w:val="pt-PT"/>
        </w:rPr>
        <w:t xml:space="preserve"> leitura de mensagens. A funçã</w:t>
      </w:r>
      <w:r w:rsidR="000A42AF" w:rsidRPr="000A42AF">
        <w:rPr>
          <w:lang w:val="pt-PT"/>
        </w:rPr>
        <w:t>o de leitura de mensagens recebe ainda a resposta esperada e retorna sucesso ao receber a resposta esperada.</w:t>
      </w:r>
    </w:p>
    <w:p w:rsidR="000A42AF" w:rsidRPr="000A42AF" w:rsidRDefault="000A42AF" w:rsidP="00C06BBE">
      <w:pPr>
        <w:pStyle w:val="Cabealho2"/>
        <w:rPr>
          <w:lang w:val="pt-PT"/>
        </w:rPr>
      </w:pPr>
      <w:r w:rsidRPr="000A42AF">
        <w:rPr>
          <w:lang w:val="pt-PT"/>
        </w:rPr>
        <w:t>Resultado</w:t>
      </w:r>
    </w:p>
    <w:p w:rsidR="00C06BBE" w:rsidRDefault="00C06BBE" w:rsidP="00D61BE5">
      <w:pPr>
        <w:spacing w:before="120"/>
        <w:ind w:firstLine="709"/>
        <w:jc w:val="both"/>
        <w:rPr>
          <w:lang w:val="pt-PT"/>
        </w:rPr>
      </w:pPr>
      <w:r>
        <w:rPr>
          <w:lang w:val="pt-PT"/>
        </w:rPr>
        <w:t>Uma transferência só</w:t>
      </w:r>
      <w:r w:rsidR="000A42AF" w:rsidRPr="000A42AF">
        <w:rPr>
          <w:lang w:val="pt-PT"/>
        </w:rPr>
        <w:t xml:space="preserve"> ser</w:t>
      </w:r>
      <w:r>
        <w:rPr>
          <w:lang w:val="pt-PT"/>
        </w:rPr>
        <w:t>á</w:t>
      </w:r>
      <w:r w:rsidR="00D61BE5">
        <w:rPr>
          <w:lang w:val="pt-PT"/>
        </w:rPr>
        <w:t xml:space="preserve"> bem-</w:t>
      </w:r>
      <w:r>
        <w:rPr>
          <w:lang w:val="pt-PT"/>
        </w:rPr>
        <w:t>sucedida se, apó</w:t>
      </w:r>
      <w:r w:rsidR="000A42AF" w:rsidRPr="000A42AF">
        <w:rPr>
          <w:lang w:val="pt-PT"/>
        </w:rPr>
        <w:t>s as mensagens enviad</w:t>
      </w:r>
      <w:r>
        <w:rPr>
          <w:lang w:val="pt-PT"/>
        </w:rPr>
        <w:t>as pelo cliente</w:t>
      </w:r>
      <w:r w:rsidR="00D61BE5">
        <w:rPr>
          <w:lang w:val="pt-PT"/>
        </w:rPr>
        <w:t>, forem recebidos</w:t>
      </w:r>
      <w:r>
        <w:rPr>
          <w:lang w:val="pt-PT"/>
        </w:rPr>
        <w:t xml:space="preserve"> os có</w:t>
      </w:r>
      <w:r w:rsidR="000A42AF" w:rsidRPr="000A42AF">
        <w:rPr>
          <w:lang w:val="pt-PT"/>
        </w:rPr>
        <w:t>digos po</w:t>
      </w:r>
      <w:r w:rsidR="00D61BE5">
        <w:rPr>
          <w:lang w:val="pt-PT"/>
        </w:rPr>
        <w:t>sitivos respetivos. Quando o código recebido não é</w:t>
      </w:r>
      <w:r w:rsidR="000A42AF" w:rsidRPr="000A42AF">
        <w:rPr>
          <w:lang w:val="pt-PT"/>
        </w:rPr>
        <w:t xml:space="preserve"> o esperado</w:t>
      </w:r>
      <w:r w:rsidR="00D61BE5">
        <w:rPr>
          <w:lang w:val="pt-PT"/>
        </w:rPr>
        <w:t>, entã</w:t>
      </w:r>
      <w:r w:rsidR="000A42AF" w:rsidRPr="000A42AF">
        <w:rPr>
          <w:lang w:val="pt-PT"/>
        </w:rPr>
        <w:t>o o programa termina e impri</w:t>
      </w:r>
      <w:r w:rsidR="00D61BE5">
        <w:rPr>
          <w:lang w:val="pt-PT"/>
        </w:rPr>
        <w:t>me a respetiva mensagem de erro.</w:t>
      </w:r>
      <w:r w:rsidR="000A42AF" w:rsidRPr="000A42AF">
        <w:rPr>
          <w:lang w:val="pt-PT"/>
        </w:rPr>
        <w:t xml:space="preserve"> </w:t>
      </w:r>
      <w:r w:rsidR="00D61BE5">
        <w:rPr>
          <w:lang w:val="pt-PT"/>
        </w:rPr>
        <w:t>Um exemplo de erro seria a não existê</w:t>
      </w:r>
      <w:r w:rsidR="000A42AF" w:rsidRPr="000A42AF">
        <w:rPr>
          <w:lang w:val="pt-PT"/>
        </w:rPr>
        <w:t>ncia de o ficheiro pretendido no servidor FTP.</w:t>
      </w:r>
      <w:r w:rsidR="00D61BE5">
        <w:rPr>
          <w:lang w:val="pt-PT"/>
        </w:rPr>
        <w:t xml:space="preserve"> </w:t>
      </w:r>
      <w:r w:rsidR="000A42AF" w:rsidRPr="000A42AF">
        <w:rPr>
          <w:lang w:val="pt-PT"/>
        </w:rPr>
        <w:t>No resultado final do projeto</w:t>
      </w:r>
      <w:r w:rsidR="00D61BE5">
        <w:rPr>
          <w:lang w:val="pt-PT"/>
        </w:rPr>
        <w:t>, uma transferê</w:t>
      </w:r>
      <w:r w:rsidR="000A42AF" w:rsidRPr="000A42AF">
        <w:rPr>
          <w:lang w:val="pt-PT"/>
        </w:rPr>
        <w:t xml:space="preserve">ncia bem-sucedida teria o </w:t>
      </w:r>
      <w:r w:rsidR="000A42AF" w:rsidRPr="00D61BE5">
        <w:rPr>
          <w:i/>
          <w:lang w:val="pt-PT"/>
        </w:rPr>
        <w:t>output</w:t>
      </w:r>
      <w:r w:rsidR="000A42AF" w:rsidRPr="000A42AF">
        <w:rPr>
          <w:lang w:val="pt-PT"/>
        </w:rPr>
        <w:t xml:space="preserve"> abaixo apresentado:</w:t>
      </w:r>
    </w:p>
    <w:p w:rsidR="00C06BBE" w:rsidRPr="00C06BBE" w:rsidRDefault="00C06BBE" w:rsidP="00C06BBE">
      <w:pPr>
        <w:jc w:val="both"/>
        <w:rPr>
          <w:lang w:val="pt-PT"/>
        </w:rPr>
      </w:pPr>
    </w:p>
    <w:p w:rsidR="00C06BBE" w:rsidRPr="00A12312" w:rsidRDefault="00C06BBE" w:rsidP="00C06BBE">
      <w:pPr>
        <w:rPr>
          <w:color w:val="FF0000"/>
        </w:rPr>
      </w:pPr>
      <w:r w:rsidRPr="00A12312">
        <w:rPr>
          <w:color w:val="FF0000"/>
        </w:rPr>
        <w:t xml:space="preserve">//TODO </w:t>
      </w:r>
      <w:proofErr w:type="spellStart"/>
      <w:r w:rsidRPr="00A12312">
        <w:rPr>
          <w:color w:val="FF0000"/>
        </w:rPr>
        <w:t>imagem</w:t>
      </w:r>
      <w:proofErr w:type="spellEnd"/>
    </w:p>
    <w:p w:rsidR="00C06BBE" w:rsidRPr="00A12312" w:rsidRDefault="00C06BBE" w:rsidP="00C06BBE"/>
    <w:p w:rsidR="00C06BBE" w:rsidRPr="00A12312" w:rsidRDefault="00C06BBE">
      <w:r w:rsidRPr="00A12312">
        <w:br w:type="page"/>
      </w:r>
    </w:p>
    <w:p w:rsidR="00F16C77" w:rsidRPr="000A42AF" w:rsidRDefault="00A12312" w:rsidP="007F53D0">
      <w:pPr>
        <w:pStyle w:val="Cabealho1"/>
        <w:rPr>
          <w:lang w:val="en-US"/>
        </w:rPr>
      </w:pPr>
      <w:proofErr w:type="spellStart"/>
      <w:r>
        <w:rPr>
          <w:lang w:val="en-US"/>
        </w:rPr>
        <w:lastRenderedPageBreak/>
        <w:t>Parte</w:t>
      </w:r>
      <w:proofErr w:type="spellEnd"/>
      <w:r>
        <w:rPr>
          <w:lang w:val="en-US"/>
        </w:rPr>
        <w:t xml:space="preserve"> 2 - </w:t>
      </w:r>
      <w:r w:rsidR="000130F1" w:rsidRPr="000A42AF">
        <w:rPr>
          <w:lang w:val="en-US"/>
        </w:rPr>
        <w:t>Net</w:t>
      </w:r>
      <w:r>
        <w:rPr>
          <w:lang w:val="en-US"/>
        </w:rPr>
        <w:t>work Configuration and Analysis</w:t>
      </w:r>
    </w:p>
    <w:p w:rsidR="00032C83" w:rsidRPr="000130F1" w:rsidRDefault="00032C83" w:rsidP="00032C83">
      <w:pPr>
        <w:rPr>
          <w:sz w:val="2"/>
        </w:rPr>
      </w:pPr>
    </w:p>
    <w:p w:rsidR="00F16C77" w:rsidRPr="001B0BC4" w:rsidRDefault="001B0BC4" w:rsidP="00A12312">
      <w:pPr>
        <w:pStyle w:val="Cabealho2"/>
        <w:spacing w:after="240"/>
        <w:rPr>
          <w:lang w:val="pt-PT"/>
        </w:rPr>
      </w:pPr>
      <w:r>
        <w:rPr>
          <w:noProof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54.45pt;margin-top:43.55pt;width:180.2pt;height:161.75pt;z-index:251661312;mso-position-horizontal-relative:margin;mso-position-vertical-relative:margin">
            <v:imagedata r:id="rId12" o:title="exp_1" croptop="5382f" cropbottom="37210f" cropleft="12143f" cropright="18775f"/>
            <w10:wrap type="square" anchorx="margin" anchory="margin"/>
          </v:shape>
        </w:pict>
      </w:r>
      <w:r w:rsidR="000130F1" w:rsidRPr="001B0BC4">
        <w:rPr>
          <w:lang w:val="pt-PT"/>
        </w:rPr>
        <w:t>Experiência 1</w:t>
      </w:r>
    </w:p>
    <w:p w:rsidR="00560BF9" w:rsidRDefault="00560BF9" w:rsidP="00A12312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560BF9" w:rsidRPr="00560BF9" w:rsidRDefault="008F5EA0" w:rsidP="00560BF9">
      <w:pPr>
        <w:spacing w:after="0"/>
        <w:rPr>
          <w:lang w:val="pt-PT"/>
        </w:rPr>
      </w:pPr>
      <w:r>
        <w:rPr>
          <w:lang w:val="pt-PT"/>
        </w:rPr>
        <w:t xml:space="preserve">Configuração de uma </w:t>
      </w:r>
      <w:r w:rsidRPr="008F5EA0">
        <w:rPr>
          <w:i/>
          <w:lang w:val="pt-PT"/>
        </w:rPr>
        <w:t>IP Network</w:t>
      </w:r>
      <w:r w:rsidR="00A12312">
        <w:rPr>
          <w:i/>
          <w:lang w:val="pt-PT"/>
        </w:rPr>
        <w:t>.</w:t>
      </w:r>
      <w:r>
        <w:rPr>
          <w:lang w:val="pt-PT"/>
        </w:rPr>
        <w:t xml:space="preserve"> </w:t>
      </w:r>
    </w:p>
    <w:p w:rsidR="00560BF9" w:rsidRPr="00560BF9" w:rsidRDefault="00560BF9" w:rsidP="00560BF9">
      <w:pPr>
        <w:spacing w:after="0"/>
        <w:rPr>
          <w:lang w:val="pt-PT"/>
        </w:rPr>
      </w:pPr>
    </w:p>
    <w:p w:rsidR="00AB1F46" w:rsidRDefault="00AB1F46" w:rsidP="00A12312">
      <w:pPr>
        <w:pStyle w:val="Cabealho3"/>
        <w:spacing w:after="120"/>
        <w:rPr>
          <w:lang w:val="pt-PT"/>
        </w:rPr>
      </w:pPr>
      <w:r>
        <w:rPr>
          <w:lang w:val="pt-PT"/>
        </w:rPr>
        <w:t>Comandos</w:t>
      </w:r>
    </w:p>
    <w:p w:rsidR="00AB1F46" w:rsidRPr="001B0BC4" w:rsidRDefault="00AB1F46" w:rsidP="00AB1F46">
      <w:pPr>
        <w:spacing w:after="0"/>
        <w:rPr>
          <w:b/>
          <w:sz w:val="18"/>
          <w:lang w:val="pt-PT"/>
        </w:rPr>
      </w:pPr>
      <w:r w:rsidRPr="001B0BC4">
        <w:rPr>
          <w:b/>
          <w:sz w:val="18"/>
          <w:lang w:val="pt-PT"/>
        </w:rPr>
        <w:t>tux61:</w:t>
      </w:r>
      <w:r w:rsidR="00A12312" w:rsidRPr="001B0BC4">
        <w:rPr>
          <w:b/>
          <w:sz w:val="18"/>
          <w:lang w:val="pt-PT"/>
        </w:rPr>
        <w:t xml:space="preserve"> </w:t>
      </w:r>
      <w:proofErr w:type="spellStart"/>
      <w:r w:rsidRPr="001B0BC4">
        <w:rPr>
          <w:sz w:val="18"/>
          <w:lang w:val="pt-PT"/>
        </w:rPr>
        <w:t>ifconfig</w:t>
      </w:r>
      <w:proofErr w:type="spellEnd"/>
      <w:r w:rsidRPr="001B0BC4">
        <w:rPr>
          <w:sz w:val="18"/>
          <w:lang w:val="pt-PT"/>
        </w:rPr>
        <w:t xml:space="preserve"> eth0 172.16.60.1/24</w:t>
      </w:r>
    </w:p>
    <w:p w:rsidR="00AB1F46" w:rsidRPr="001B0BC4" w:rsidRDefault="00AB1F46" w:rsidP="00AB1F46">
      <w:pPr>
        <w:spacing w:after="0"/>
        <w:rPr>
          <w:b/>
          <w:sz w:val="18"/>
          <w:lang w:val="pt-PT"/>
        </w:rPr>
      </w:pPr>
      <w:r w:rsidRPr="001B0BC4">
        <w:rPr>
          <w:b/>
          <w:sz w:val="18"/>
          <w:lang w:val="pt-PT"/>
        </w:rPr>
        <w:t>tux64:</w:t>
      </w:r>
      <w:r w:rsidR="00A12312" w:rsidRPr="001B0BC4">
        <w:rPr>
          <w:b/>
          <w:sz w:val="18"/>
          <w:lang w:val="pt-PT"/>
        </w:rPr>
        <w:t xml:space="preserve"> </w:t>
      </w:r>
      <w:proofErr w:type="spellStart"/>
      <w:r w:rsidRPr="001B0BC4">
        <w:rPr>
          <w:sz w:val="18"/>
          <w:lang w:val="pt-PT"/>
        </w:rPr>
        <w:t>ifconfig</w:t>
      </w:r>
      <w:proofErr w:type="spellEnd"/>
      <w:r w:rsidRPr="001B0BC4">
        <w:rPr>
          <w:sz w:val="18"/>
          <w:lang w:val="pt-PT"/>
        </w:rPr>
        <w:t xml:space="preserve"> eth0 172.16.60.254/24</w:t>
      </w:r>
    </w:p>
    <w:p w:rsidR="00AB1F46" w:rsidRPr="001B0BC4" w:rsidRDefault="00AB1F46" w:rsidP="00AB1F46">
      <w:pPr>
        <w:spacing w:after="0"/>
        <w:rPr>
          <w:sz w:val="28"/>
          <w:lang w:val="pt-PT"/>
        </w:rPr>
      </w:pPr>
    </w:p>
    <w:p w:rsidR="00560BF9" w:rsidRDefault="00560BF9" w:rsidP="00A12312">
      <w:pPr>
        <w:pStyle w:val="Cabealho3"/>
        <w:spacing w:after="120"/>
        <w:rPr>
          <w:lang w:val="pt-PT"/>
        </w:rPr>
      </w:pPr>
      <w:r>
        <w:rPr>
          <w:lang w:val="pt-PT"/>
        </w:rPr>
        <w:t>Análise dos resultados</w:t>
      </w:r>
    </w:p>
    <w:p w:rsidR="00560BF9" w:rsidRDefault="00AB1F46" w:rsidP="00A12312">
      <w:pPr>
        <w:spacing w:after="0"/>
        <w:ind w:firstLine="709"/>
        <w:jc w:val="both"/>
        <w:rPr>
          <w:lang w:val="pt-PT"/>
        </w:rPr>
      </w:pPr>
      <w:r>
        <w:rPr>
          <w:lang w:val="pt-PT"/>
        </w:rPr>
        <w:t>Os dois computadores conseguem comunicar um com o outro pois estão na mesma sub-rede (60)</w:t>
      </w:r>
      <w:r w:rsidR="00560BF9">
        <w:rPr>
          <w:lang w:val="pt-PT"/>
        </w:rPr>
        <w:t>.</w:t>
      </w:r>
      <w:r w:rsidR="00A12312">
        <w:rPr>
          <w:lang w:val="pt-PT"/>
        </w:rPr>
        <w:t xml:space="preserve"> </w:t>
      </w:r>
      <w:r w:rsidR="00560BF9">
        <w:rPr>
          <w:lang w:val="pt-PT"/>
        </w:rPr>
        <w:t xml:space="preserve">Quando a tabela </w:t>
      </w:r>
      <w:proofErr w:type="spellStart"/>
      <w:r w:rsidR="00560BF9" w:rsidRPr="00A12312">
        <w:rPr>
          <w:i/>
          <w:lang w:val="pt-PT"/>
        </w:rPr>
        <w:t>arp</w:t>
      </w:r>
      <w:proofErr w:type="spellEnd"/>
      <w:r w:rsidR="00A12312">
        <w:rPr>
          <w:lang w:val="pt-PT"/>
        </w:rPr>
        <w:t xml:space="preserve"> (t</w:t>
      </w:r>
      <w:r w:rsidR="00560BF9">
        <w:rPr>
          <w:lang w:val="pt-PT"/>
        </w:rPr>
        <w:t xml:space="preserve">abela que contém os endereços MAC conhecidos </w:t>
      </w:r>
      <w:r w:rsidR="00A12312">
        <w:rPr>
          <w:lang w:val="pt-PT"/>
        </w:rPr>
        <w:t>para os respetivos endereços IP)</w:t>
      </w:r>
      <w:r w:rsidR="00560BF9">
        <w:rPr>
          <w:lang w:val="pt-PT"/>
        </w:rPr>
        <w:t xml:space="preserve"> é apagada, a tabela é reposta imediatamente após o comando </w:t>
      </w:r>
      <w:proofErr w:type="spellStart"/>
      <w:r w:rsidR="00560BF9" w:rsidRPr="00A12312">
        <w:rPr>
          <w:i/>
          <w:lang w:val="pt-PT"/>
        </w:rPr>
        <w:t>ping</w:t>
      </w:r>
      <w:proofErr w:type="spellEnd"/>
      <w:r w:rsidR="00560BF9">
        <w:rPr>
          <w:lang w:val="pt-PT"/>
        </w:rPr>
        <w:t xml:space="preserve">. Isto é conseguido a partir dos ARP </w:t>
      </w:r>
      <w:proofErr w:type="spellStart"/>
      <w:r w:rsidR="00560BF9" w:rsidRPr="00A12312">
        <w:rPr>
          <w:i/>
          <w:lang w:val="pt-PT"/>
        </w:rPr>
        <w:t>packets</w:t>
      </w:r>
      <w:proofErr w:type="spellEnd"/>
      <w:r w:rsidR="00560BF9">
        <w:rPr>
          <w:lang w:val="pt-PT"/>
        </w:rPr>
        <w:t xml:space="preserve"> que transportam informação relativa ao endereço MAC do computador que é pretendido fazer a conexão.</w:t>
      </w:r>
    </w:p>
    <w:p w:rsidR="00E671C1" w:rsidRDefault="00E671C1" w:rsidP="00AB1F46">
      <w:pPr>
        <w:spacing w:after="0"/>
        <w:rPr>
          <w:lang w:val="pt-PT"/>
        </w:rPr>
      </w:pPr>
    </w:p>
    <w:p w:rsidR="00E671C1" w:rsidRDefault="00E671C1" w:rsidP="003003D4">
      <w:pPr>
        <w:pStyle w:val="Cabealho2"/>
        <w:spacing w:after="120"/>
        <w:rPr>
          <w:lang w:val="pt-PT"/>
        </w:rPr>
      </w:pPr>
      <w:r>
        <w:rPr>
          <w:lang w:val="pt-PT"/>
        </w:rPr>
        <w:t>Experiência 2</w:t>
      </w:r>
    </w:p>
    <w:p w:rsidR="00E671C1" w:rsidRDefault="00E671C1" w:rsidP="003003D4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E671C1" w:rsidRPr="00E671C1" w:rsidRDefault="00E671C1" w:rsidP="001069CA">
      <w:pPr>
        <w:spacing w:after="120"/>
        <w:rPr>
          <w:lang w:val="pt-PT"/>
        </w:rPr>
      </w:pPr>
      <w:r>
        <w:rPr>
          <w:lang w:val="pt-PT"/>
        </w:rPr>
        <w:t xml:space="preserve">Implementação de duas </w:t>
      </w:r>
      <w:r w:rsidRPr="00E671C1">
        <w:rPr>
          <w:i/>
          <w:lang w:val="pt-PT"/>
        </w:rPr>
        <w:t xml:space="preserve">virtual </w:t>
      </w:r>
      <w:proofErr w:type="spellStart"/>
      <w:r w:rsidRPr="00E671C1">
        <w:rPr>
          <w:i/>
          <w:lang w:val="pt-PT"/>
        </w:rPr>
        <w:t>LANs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no </w:t>
      </w:r>
      <w:proofErr w:type="spellStart"/>
      <w:r>
        <w:rPr>
          <w:lang w:val="pt-PT"/>
        </w:rPr>
        <w:t>switch</w:t>
      </w:r>
      <w:proofErr w:type="spellEnd"/>
    </w:p>
    <w:p w:rsidR="00E671C1" w:rsidRPr="00925341" w:rsidRDefault="00E671C1" w:rsidP="003003D4">
      <w:pPr>
        <w:pStyle w:val="Cabealho3"/>
        <w:spacing w:after="120"/>
      </w:pPr>
      <w:proofErr w:type="spellStart"/>
      <w:r w:rsidRPr="00925341">
        <w:t>Comandos</w:t>
      </w:r>
      <w:proofErr w:type="spellEnd"/>
    </w:p>
    <w:p w:rsidR="00E671C1" w:rsidRPr="001069CA" w:rsidRDefault="00E671C1" w:rsidP="00E671C1">
      <w:pPr>
        <w:spacing w:after="0"/>
        <w:rPr>
          <w:b/>
          <w:sz w:val="18"/>
        </w:rPr>
      </w:pPr>
      <w:r w:rsidRPr="001069CA">
        <w:rPr>
          <w:b/>
          <w:sz w:val="18"/>
        </w:rPr>
        <w:t>tux62:</w:t>
      </w:r>
      <w:r w:rsidR="003003D4" w:rsidRPr="001069CA">
        <w:rPr>
          <w:b/>
          <w:sz w:val="18"/>
        </w:rPr>
        <w:t xml:space="preserve"> </w:t>
      </w:r>
      <w:proofErr w:type="spellStart"/>
      <w:r w:rsidRPr="001069CA">
        <w:rPr>
          <w:sz w:val="18"/>
        </w:rPr>
        <w:t>ifconfig</w:t>
      </w:r>
      <w:proofErr w:type="spellEnd"/>
      <w:r w:rsidRPr="001069CA">
        <w:rPr>
          <w:sz w:val="18"/>
        </w:rPr>
        <w:t xml:space="preserve"> eth0 172.16.61.1/24</w:t>
      </w:r>
    </w:p>
    <w:p w:rsidR="00E671C1" w:rsidRPr="001069CA" w:rsidRDefault="00E671C1" w:rsidP="00E671C1">
      <w:pPr>
        <w:spacing w:after="0"/>
        <w:rPr>
          <w:sz w:val="18"/>
        </w:rPr>
      </w:pPr>
      <w:r w:rsidRPr="001069CA">
        <w:rPr>
          <w:b/>
          <w:sz w:val="18"/>
        </w:rPr>
        <w:t>switch:</w:t>
      </w:r>
      <w:r w:rsidR="003003D4" w:rsidRPr="001069CA">
        <w:rPr>
          <w:b/>
          <w:sz w:val="18"/>
        </w:rPr>
        <w:t xml:space="preserve"> </w:t>
      </w:r>
      <w:r w:rsidR="001069CA">
        <w:rPr>
          <w:b/>
          <w:sz w:val="18"/>
        </w:rPr>
        <w:tab/>
        <w:t xml:space="preserve"> </w:t>
      </w:r>
      <w:r w:rsidRPr="001069CA">
        <w:rPr>
          <w:sz w:val="18"/>
        </w:rPr>
        <w:t>configure terminal</w:t>
      </w:r>
      <w:r w:rsidR="003003D4" w:rsidRPr="001069CA">
        <w:rPr>
          <w:sz w:val="18"/>
        </w:rPr>
        <w:tab/>
      </w:r>
      <w:proofErr w:type="spellStart"/>
      <w:r w:rsidR="003003D4" w:rsidRPr="001069CA">
        <w:rPr>
          <w:sz w:val="18"/>
        </w:rPr>
        <w:t>switchport</w:t>
      </w:r>
      <w:proofErr w:type="spellEnd"/>
      <w:r w:rsidR="003003D4" w:rsidRPr="001069CA">
        <w:rPr>
          <w:sz w:val="18"/>
        </w:rPr>
        <w:t xml:space="preserve"> mode access</w:t>
      </w:r>
      <w:r w:rsidR="00F80573" w:rsidRPr="001069CA">
        <w:rPr>
          <w:sz w:val="18"/>
        </w:rPr>
        <w:tab/>
        <w:t>configure terminal</w:t>
      </w:r>
    </w:p>
    <w:p w:rsidR="00E671C1" w:rsidRPr="001069CA" w:rsidRDefault="003003D4" w:rsidP="00F80573">
      <w:pPr>
        <w:spacing w:after="0"/>
        <w:ind w:firstLine="709"/>
        <w:rPr>
          <w:sz w:val="18"/>
        </w:rPr>
      </w:pPr>
      <w:r w:rsidRPr="001069CA">
        <w:rPr>
          <w:sz w:val="18"/>
        </w:rPr>
        <w:t xml:space="preserve"> </w:t>
      </w:r>
      <w:proofErr w:type="spellStart"/>
      <w:r w:rsidR="00E671C1" w:rsidRPr="001069CA">
        <w:rPr>
          <w:sz w:val="18"/>
        </w:rPr>
        <w:t>vlan</w:t>
      </w:r>
      <w:proofErr w:type="spellEnd"/>
      <w:r w:rsidR="00E671C1" w:rsidRPr="001069CA">
        <w:rPr>
          <w:sz w:val="18"/>
        </w:rPr>
        <w:t xml:space="preserve"> 60</w:t>
      </w:r>
      <w:r w:rsidRPr="001069CA">
        <w:rPr>
          <w:sz w:val="18"/>
        </w:rPr>
        <w:tab/>
      </w:r>
      <w:r w:rsidRPr="001069CA">
        <w:rPr>
          <w:sz w:val="18"/>
        </w:rPr>
        <w:tab/>
      </w:r>
      <w:r w:rsidRPr="001069CA">
        <w:rPr>
          <w:sz w:val="18"/>
        </w:rPr>
        <w:tab/>
      </w:r>
      <w:proofErr w:type="spellStart"/>
      <w:r w:rsidRPr="001069CA">
        <w:rPr>
          <w:sz w:val="18"/>
        </w:rPr>
        <w:t>switchport</w:t>
      </w:r>
      <w:proofErr w:type="spellEnd"/>
      <w:r w:rsidRPr="001069CA">
        <w:rPr>
          <w:sz w:val="18"/>
        </w:rPr>
        <w:t xml:space="preserve"> access </w:t>
      </w:r>
      <w:proofErr w:type="spellStart"/>
      <w:r w:rsidRPr="001069CA">
        <w:rPr>
          <w:sz w:val="18"/>
        </w:rPr>
        <w:t>vlan</w:t>
      </w:r>
      <w:proofErr w:type="spellEnd"/>
      <w:r w:rsidRPr="001069CA">
        <w:rPr>
          <w:sz w:val="18"/>
        </w:rPr>
        <w:t xml:space="preserve"> 60</w:t>
      </w:r>
      <w:r w:rsidR="00F80573" w:rsidRPr="001069CA">
        <w:rPr>
          <w:sz w:val="18"/>
        </w:rPr>
        <w:tab/>
        <w:t xml:space="preserve">interface </w:t>
      </w:r>
      <w:proofErr w:type="spellStart"/>
      <w:r w:rsidR="00F80573" w:rsidRPr="001069CA">
        <w:rPr>
          <w:sz w:val="18"/>
        </w:rPr>
        <w:t>fastethernet</w:t>
      </w:r>
      <w:proofErr w:type="spellEnd"/>
      <w:r w:rsidR="00F80573" w:rsidRPr="001069CA">
        <w:rPr>
          <w:sz w:val="18"/>
        </w:rPr>
        <w:t xml:space="preserve"> 0/2</w:t>
      </w:r>
    </w:p>
    <w:p w:rsidR="00E671C1" w:rsidRPr="001069CA" w:rsidRDefault="003003D4" w:rsidP="00F80573">
      <w:pPr>
        <w:spacing w:after="0"/>
        <w:ind w:firstLine="709"/>
        <w:rPr>
          <w:sz w:val="18"/>
        </w:rPr>
      </w:pPr>
      <w:r w:rsidRPr="001069CA">
        <w:rPr>
          <w:sz w:val="18"/>
        </w:rPr>
        <w:t xml:space="preserve"> </w:t>
      </w:r>
      <w:r w:rsidR="00E671C1" w:rsidRPr="001069CA">
        <w:rPr>
          <w:sz w:val="18"/>
        </w:rPr>
        <w:t>end</w:t>
      </w:r>
      <w:r w:rsidRPr="001069CA">
        <w:rPr>
          <w:sz w:val="18"/>
        </w:rPr>
        <w:tab/>
      </w:r>
      <w:r w:rsidRPr="001069CA">
        <w:rPr>
          <w:sz w:val="18"/>
        </w:rPr>
        <w:tab/>
      </w:r>
      <w:r w:rsidRPr="001069CA">
        <w:rPr>
          <w:sz w:val="18"/>
        </w:rPr>
        <w:tab/>
      </w:r>
      <w:proofErr w:type="spellStart"/>
      <w:r w:rsidRPr="001069CA">
        <w:rPr>
          <w:sz w:val="18"/>
        </w:rPr>
        <w:t>end</w:t>
      </w:r>
      <w:proofErr w:type="spellEnd"/>
      <w:r w:rsidR="00F80573" w:rsidRPr="001069CA">
        <w:rPr>
          <w:sz w:val="18"/>
        </w:rPr>
        <w:tab/>
      </w:r>
      <w:r w:rsidR="00F80573" w:rsidRPr="001069CA">
        <w:rPr>
          <w:sz w:val="18"/>
        </w:rPr>
        <w:tab/>
      </w:r>
      <w:r w:rsidR="00F80573" w:rsidRPr="001069CA">
        <w:rPr>
          <w:sz w:val="18"/>
        </w:rPr>
        <w:tab/>
      </w:r>
      <w:proofErr w:type="spellStart"/>
      <w:r w:rsidR="00F80573" w:rsidRPr="001069CA">
        <w:rPr>
          <w:sz w:val="18"/>
        </w:rPr>
        <w:t>switchport</w:t>
      </w:r>
      <w:proofErr w:type="spellEnd"/>
      <w:r w:rsidR="00F80573" w:rsidRPr="001069CA">
        <w:rPr>
          <w:sz w:val="18"/>
        </w:rPr>
        <w:t xml:space="preserve"> mode access</w:t>
      </w:r>
    </w:p>
    <w:p w:rsidR="00E671C1" w:rsidRPr="001069CA" w:rsidRDefault="003003D4" w:rsidP="00F80573">
      <w:pPr>
        <w:spacing w:after="0"/>
        <w:ind w:firstLine="709"/>
        <w:rPr>
          <w:sz w:val="18"/>
        </w:rPr>
      </w:pPr>
      <w:r w:rsidRPr="001069CA">
        <w:rPr>
          <w:sz w:val="18"/>
        </w:rPr>
        <w:t xml:space="preserve"> </w:t>
      </w:r>
      <w:r w:rsidR="00E671C1" w:rsidRPr="001069CA">
        <w:rPr>
          <w:sz w:val="18"/>
        </w:rPr>
        <w:t>configure terminal</w:t>
      </w:r>
      <w:r w:rsidRPr="001069CA">
        <w:rPr>
          <w:sz w:val="18"/>
        </w:rPr>
        <w:tab/>
        <w:t>configure terminal</w:t>
      </w:r>
      <w:r w:rsidR="00F80573" w:rsidRPr="001069CA">
        <w:rPr>
          <w:sz w:val="18"/>
        </w:rPr>
        <w:tab/>
      </w:r>
      <w:proofErr w:type="spellStart"/>
      <w:r w:rsidR="00F80573" w:rsidRPr="001069CA">
        <w:rPr>
          <w:sz w:val="18"/>
        </w:rPr>
        <w:t>switchport</w:t>
      </w:r>
      <w:proofErr w:type="spellEnd"/>
      <w:r w:rsidR="00F80573" w:rsidRPr="001069CA">
        <w:rPr>
          <w:sz w:val="18"/>
        </w:rPr>
        <w:t xml:space="preserve"> access </w:t>
      </w:r>
      <w:proofErr w:type="spellStart"/>
      <w:r w:rsidR="00F80573" w:rsidRPr="001069CA">
        <w:rPr>
          <w:sz w:val="18"/>
        </w:rPr>
        <w:t>vlan</w:t>
      </w:r>
      <w:proofErr w:type="spellEnd"/>
      <w:r w:rsidR="00F80573" w:rsidRPr="001069CA">
        <w:rPr>
          <w:sz w:val="18"/>
        </w:rPr>
        <w:t xml:space="preserve"> 61</w:t>
      </w:r>
    </w:p>
    <w:p w:rsidR="003003D4" w:rsidRPr="001069CA" w:rsidRDefault="003003D4" w:rsidP="003003D4">
      <w:pPr>
        <w:spacing w:after="0"/>
        <w:rPr>
          <w:sz w:val="18"/>
        </w:rPr>
      </w:pPr>
      <w:r w:rsidRPr="001069CA">
        <w:rPr>
          <w:sz w:val="18"/>
        </w:rPr>
        <w:t xml:space="preserve"> </w:t>
      </w:r>
      <w:r w:rsidRPr="001069CA">
        <w:rPr>
          <w:sz w:val="18"/>
        </w:rPr>
        <w:tab/>
        <w:t xml:space="preserve"> </w:t>
      </w:r>
      <w:proofErr w:type="spellStart"/>
      <w:r w:rsidR="00E671C1" w:rsidRPr="001069CA">
        <w:rPr>
          <w:sz w:val="18"/>
        </w:rPr>
        <w:t>vlan</w:t>
      </w:r>
      <w:proofErr w:type="spellEnd"/>
      <w:r w:rsidR="00E671C1" w:rsidRPr="001069CA">
        <w:rPr>
          <w:sz w:val="18"/>
        </w:rPr>
        <w:t xml:space="preserve"> 61</w:t>
      </w:r>
      <w:r w:rsidRPr="001069CA">
        <w:rPr>
          <w:sz w:val="18"/>
        </w:rPr>
        <w:tab/>
      </w:r>
      <w:r w:rsidRPr="001069CA">
        <w:rPr>
          <w:sz w:val="18"/>
        </w:rPr>
        <w:tab/>
      </w:r>
      <w:r w:rsidRPr="001069CA">
        <w:rPr>
          <w:sz w:val="18"/>
        </w:rPr>
        <w:tab/>
        <w:t xml:space="preserve">interface </w:t>
      </w:r>
      <w:proofErr w:type="spellStart"/>
      <w:r w:rsidRPr="001069CA">
        <w:rPr>
          <w:sz w:val="18"/>
        </w:rPr>
        <w:t>fastethernet</w:t>
      </w:r>
      <w:proofErr w:type="spellEnd"/>
      <w:r w:rsidRPr="001069CA">
        <w:rPr>
          <w:sz w:val="18"/>
        </w:rPr>
        <w:t xml:space="preserve"> 0/4</w:t>
      </w:r>
      <w:r w:rsidR="00F80573" w:rsidRPr="001069CA">
        <w:rPr>
          <w:sz w:val="18"/>
        </w:rPr>
        <w:tab/>
        <w:t>end</w:t>
      </w:r>
    </w:p>
    <w:p w:rsidR="00E671C1" w:rsidRPr="001069CA" w:rsidRDefault="003003D4" w:rsidP="003003D4">
      <w:pPr>
        <w:spacing w:after="0"/>
        <w:rPr>
          <w:sz w:val="18"/>
        </w:rPr>
      </w:pPr>
      <w:r w:rsidRPr="001069CA">
        <w:rPr>
          <w:sz w:val="18"/>
        </w:rPr>
        <w:t xml:space="preserve"> </w:t>
      </w:r>
      <w:r w:rsidRPr="001069CA">
        <w:rPr>
          <w:sz w:val="18"/>
        </w:rPr>
        <w:tab/>
        <w:t xml:space="preserve"> </w:t>
      </w:r>
      <w:r w:rsidR="00E671C1" w:rsidRPr="001069CA">
        <w:rPr>
          <w:sz w:val="18"/>
        </w:rPr>
        <w:t>end</w:t>
      </w:r>
      <w:r w:rsidRPr="001069CA">
        <w:rPr>
          <w:sz w:val="18"/>
        </w:rPr>
        <w:tab/>
      </w:r>
      <w:r w:rsidRPr="001069CA">
        <w:rPr>
          <w:sz w:val="18"/>
        </w:rPr>
        <w:tab/>
      </w:r>
      <w:r w:rsidRPr="001069CA">
        <w:rPr>
          <w:sz w:val="18"/>
        </w:rPr>
        <w:tab/>
      </w:r>
      <w:proofErr w:type="spellStart"/>
      <w:r w:rsidRPr="001069CA">
        <w:rPr>
          <w:sz w:val="18"/>
        </w:rPr>
        <w:t>switchport</w:t>
      </w:r>
      <w:proofErr w:type="spellEnd"/>
      <w:r w:rsidRPr="001069CA">
        <w:rPr>
          <w:sz w:val="18"/>
        </w:rPr>
        <w:t xml:space="preserve"> mode access</w:t>
      </w:r>
    </w:p>
    <w:p w:rsidR="00E671C1" w:rsidRPr="001069CA" w:rsidRDefault="003003D4" w:rsidP="003003D4">
      <w:pPr>
        <w:spacing w:after="0"/>
        <w:rPr>
          <w:sz w:val="18"/>
        </w:rPr>
      </w:pPr>
      <w:r w:rsidRPr="001069CA">
        <w:rPr>
          <w:sz w:val="18"/>
        </w:rPr>
        <w:t xml:space="preserve"> </w:t>
      </w:r>
      <w:r w:rsidRPr="001069CA">
        <w:rPr>
          <w:sz w:val="18"/>
        </w:rPr>
        <w:tab/>
        <w:t xml:space="preserve"> </w:t>
      </w:r>
      <w:r w:rsidR="00E671C1" w:rsidRPr="001069CA">
        <w:rPr>
          <w:sz w:val="18"/>
        </w:rPr>
        <w:t>configure terminal</w:t>
      </w:r>
      <w:r w:rsidRPr="001069CA">
        <w:rPr>
          <w:sz w:val="18"/>
        </w:rPr>
        <w:tab/>
      </w:r>
      <w:proofErr w:type="spellStart"/>
      <w:r w:rsidRPr="001069CA">
        <w:rPr>
          <w:sz w:val="18"/>
        </w:rPr>
        <w:t>switchport</w:t>
      </w:r>
      <w:proofErr w:type="spellEnd"/>
      <w:r w:rsidRPr="001069CA">
        <w:rPr>
          <w:sz w:val="18"/>
        </w:rPr>
        <w:t xml:space="preserve"> access </w:t>
      </w:r>
      <w:proofErr w:type="spellStart"/>
      <w:r w:rsidRPr="001069CA">
        <w:rPr>
          <w:sz w:val="18"/>
        </w:rPr>
        <w:t>vlan</w:t>
      </w:r>
      <w:proofErr w:type="spellEnd"/>
      <w:r w:rsidRPr="001069CA">
        <w:rPr>
          <w:sz w:val="18"/>
        </w:rPr>
        <w:t xml:space="preserve"> 60</w:t>
      </w:r>
    </w:p>
    <w:p w:rsidR="009529F5" w:rsidRPr="001069CA" w:rsidRDefault="001069CA" w:rsidP="001069CA">
      <w:pPr>
        <w:spacing w:after="240"/>
        <w:ind w:firstLine="709"/>
        <w:rPr>
          <w:sz w:val="18"/>
          <w:lang w:val="pt-P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3003550</wp:posOffset>
            </wp:positionH>
            <wp:positionV relativeFrom="paragraph">
              <wp:posOffset>148314</wp:posOffset>
            </wp:positionV>
            <wp:extent cx="3751580" cy="2166620"/>
            <wp:effectExtent l="0" t="0" r="1270" b="5080"/>
            <wp:wrapSquare wrapText="bothSides"/>
            <wp:docPr id="5" name="Imagem 5" descr="C:\Users\Margarida\AppData\Local\Microsoft\Windows\INetCacheContent.Word\ex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garida\AppData\Local\Microsoft\Windows\INetCacheContent.Word\exp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3D4" w:rsidRPr="001B0BC4">
        <w:rPr>
          <w:sz w:val="18"/>
          <w:lang w:val="pt-PT"/>
        </w:rPr>
        <w:t xml:space="preserve"> </w:t>
      </w:r>
      <w:r w:rsidR="00E671C1" w:rsidRPr="001069CA">
        <w:rPr>
          <w:sz w:val="18"/>
          <w:lang w:val="pt-PT"/>
        </w:rPr>
        <w:t xml:space="preserve">interface </w:t>
      </w:r>
      <w:proofErr w:type="spellStart"/>
      <w:r w:rsidR="00E671C1" w:rsidRPr="001069CA">
        <w:rPr>
          <w:sz w:val="18"/>
          <w:lang w:val="pt-PT"/>
        </w:rPr>
        <w:t>fastethernet</w:t>
      </w:r>
      <w:proofErr w:type="spellEnd"/>
      <w:r w:rsidR="00E671C1" w:rsidRPr="001069CA">
        <w:rPr>
          <w:sz w:val="18"/>
          <w:lang w:val="pt-PT"/>
        </w:rPr>
        <w:t xml:space="preserve"> 0/1</w:t>
      </w:r>
      <w:r w:rsidR="00F80573" w:rsidRPr="001069CA">
        <w:rPr>
          <w:sz w:val="18"/>
          <w:lang w:val="pt-PT"/>
        </w:rPr>
        <w:tab/>
      </w:r>
      <w:proofErr w:type="spellStart"/>
      <w:r w:rsidR="00F80573" w:rsidRPr="001069CA">
        <w:rPr>
          <w:sz w:val="18"/>
          <w:lang w:val="pt-PT"/>
        </w:rPr>
        <w:t>end</w:t>
      </w:r>
      <w:proofErr w:type="spellEnd"/>
    </w:p>
    <w:p w:rsidR="00E671C1" w:rsidRDefault="00E671C1" w:rsidP="00F80573">
      <w:pPr>
        <w:pStyle w:val="Cabealho3"/>
        <w:spacing w:after="120"/>
        <w:rPr>
          <w:lang w:val="pt-PT"/>
        </w:rPr>
      </w:pPr>
      <w:r>
        <w:rPr>
          <w:lang w:val="pt-PT"/>
        </w:rPr>
        <w:t>Análise dos resultados</w:t>
      </w:r>
    </w:p>
    <w:p w:rsidR="00E671C1" w:rsidRDefault="00DE6E25" w:rsidP="00902CA2">
      <w:pPr>
        <w:spacing w:after="0"/>
        <w:ind w:firstLine="709"/>
        <w:jc w:val="both"/>
        <w:rPr>
          <w:lang w:val="pt-PT"/>
        </w:rPr>
      </w:pPr>
      <w:r>
        <w:rPr>
          <w:lang w:val="pt-PT"/>
        </w:rPr>
        <w:t xml:space="preserve">A comunicação entre o </w:t>
      </w:r>
      <w:r w:rsidRPr="00F80573">
        <w:rPr>
          <w:i/>
          <w:lang w:val="pt-PT"/>
        </w:rPr>
        <w:t>tux61</w:t>
      </w:r>
      <w:r>
        <w:rPr>
          <w:lang w:val="pt-PT"/>
        </w:rPr>
        <w:t xml:space="preserve"> e o </w:t>
      </w:r>
      <w:r w:rsidRPr="00F80573">
        <w:rPr>
          <w:i/>
          <w:lang w:val="pt-PT"/>
        </w:rPr>
        <w:t>tux64</w:t>
      </w:r>
      <w:r>
        <w:rPr>
          <w:lang w:val="pt-PT"/>
        </w:rPr>
        <w:t xml:space="preserve"> continua a ser possível, no entanto a comunicação entre o </w:t>
      </w:r>
      <w:r w:rsidRPr="00F80573">
        <w:rPr>
          <w:i/>
          <w:lang w:val="pt-PT"/>
        </w:rPr>
        <w:t>tux61</w:t>
      </w:r>
      <w:r>
        <w:rPr>
          <w:lang w:val="pt-PT"/>
        </w:rPr>
        <w:t xml:space="preserve"> e o </w:t>
      </w:r>
      <w:r w:rsidRPr="00F80573">
        <w:rPr>
          <w:i/>
          <w:lang w:val="pt-PT"/>
        </w:rPr>
        <w:t>tux62</w:t>
      </w:r>
      <w:r>
        <w:rPr>
          <w:lang w:val="pt-PT"/>
        </w:rPr>
        <w:t xml:space="preserve"> não é possível pois não se encontram na mesma sub-rede.</w:t>
      </w:r>
      <w:r w:rsidR="00F80573">
        <w:rPr>
          <w:lang w:val="pt-PT"/>
        </w:rPr>
        <w:t xml:space="preserve"> </w:t>
      </w:r>
      <w:r>
        <w:rPr>
          <w:lang w:val="pt-PT"/>
        </w:rPr>
        <w:t xml:space="preserve">Ao fazer </w:t>
      </w:r>
      <w:proofErr w:type="spellStart"/>
      <w:r w:rsidRPr="00F80573">
        <w:rPr>
          <w:i/>
          <w:lang w:val="pt-PT"/>
        </w:rPr>
        <w:t>ping</w:t>
      </w:r>
      <w:proofErr w:type="spellEnd"/>
      <w:r w:rsidRPr="00F80573">
        <w:rPr>
          <w:i/>
          <w:lang w:val="pt-PT"/>
        </w:rPr>
        <w:t xml:space="preserve"> </w:t>
      </w:r>
      <w:proofErr w:type="spellStart"/>
      <w:r w:rsidRPr="00F80573">
        <w:rPr>
          <w:i/>
          <w:lang w:val="pt-PT"/>
        </w:rPr>
        <w:t>broadcast</w:t>
      </w:r>
      <w:proofErr w:type="spellEnd"/>
      <w:r>
        <w:rPr>
          <w:lang w:val="pt-PT"/>
        </w:rPr>
        <w:t xml:space="preserve"> é possível perceber que na sub-rede 17</w:t>
      </w:r>
      <w:r w:rsidR="00F80573">
        <w:rPr>
          <w:lang w:val="pt-PT"/>
        </w:rPr>
        <w:t xml:space="preserve">2.16.60.0 os </w:t>
      </w:r>
      <w:proofErr w:type="spellStart"/>
      <w:r w:rsidR="00F80573">
        <w:rPr>
          <w:lang w:val="pt-PT"/>
        </w:rPr>
        <w:t>IPs</w:t>
      </w:r>
      <w:proofErr w:type="spellEnd"/>
      <w:r w:rsidR="00F80573">
        <w:rPr>
          <w:lang w:val="pt-PT"/>
        </w:rPr>
        <w:t xml:space="preserve"> conhecidos são</w:t>
      </w:r>
      <w:r>
        <w:rPr>
          <w:lang w:val="pt-PT"/>
        </w:rPr>
        <w:t xml:space="preserve"> 172.16.60.1 e 172.16.60.254; na sub-rede 17</w:t>
      </w:r>
      <w:r w:rsidR="00F80573">
        <w:rPr>
          <w:lang w:val="pt-PT"/>
        </w:rPr>
        <w:t>2.16.61.0 o IP conhecido é</w:t>
      </w:r>
      <w:r>
        <w:rPr>
          <w:lang w:val="pt-PT"/>
        </w:rPr>
        <w:t xml:space="preserve"> 172.16.61.1.</w:t>
      </w:r>
    </w:p>
    <w:p w:rsidR="00E671C1" w:rsidRDefault="00E671C1" w:rsidP="00EC46D2">
      <w:pPr>
        <w:pStyle w:val="Cabealho2"/>
        <w:spacing w:after="120"/>
        <w:rPr>
          <w:lang w:val="pt-PT"/>
        </w:rPr>
      </w:pPr>
      <w:r>
        <w:rPr>
          <w:lang w:val="pt-PT"/>
        </w:rPr>
        <w:lastRenderedPageBreak/>
        <w:t>Experi</w:t>
      </w:r>
      <w:r w:rsidR="00DE6E25">
        <w:rPr>
          <w:lang w:val="pt-PT"/>
        </w:rPr>
        <w:t>ência 3</w:t>
      </w:r>
    </w:p>
    <w:p w:rsidR="00E671C1" w:rsidRDefault="00E671C1" w:rsidP="00EC46D2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E671C1" w:rsidRPr="00560BF9" w:rsidRDefault="00E671C1" w:rsidP="00E671C1">
      <w:pPr>
        <w:spacing w:after="0"/>
        <w:rPr>
          <w:lang w:val="pt-PT"/>
        </w:rPr>
      </w:pPr>
      <w:r>
        <w:rPr>
          <w:lang w:val="pt-PT"/>
        </w:rPr>
        <w:t xml:space="preserve">Configuração de </w:t>
      </w:r>
      <w:r w:rsidR="00DE6E25">
        <w:rPr>
          <w:lang w:val="pt-PT"/>
        </w:rPr>
        <w:t xml:space="preserve">um </w:t>
      </w:r>
      <w:r w:rsidR="00DE6E25">
        <w:rPr>
          <w:i/>
          <w:lang w:val="pt-PT"/>
        </w:rPr>
        <w:t>router</w:t>
      </w:r>
      <w:r w:rsidR="00DE6E25">
        <w:rPr>
          <w:lang w:val="pt-PT"/>
        </w:rPr>
        <w:t xml:space="preserve"> em Linux</w:t>
      </w:r>
      <w:r w:rsidR="00EC46D2">
        <w:rPr>
          <w:lang w:val="pt-PT"/>
        </w:rPr>
        <w:t>.</w:t>
      </w:r>
    </w:p>
    <w:p w:rsidR="00E671C1" w:rsidRPr="00560BF9" w:rsidRDefault="00E671C1" w:rsidP="00E671C1">
      <w:pPr>
        <w:spacing w:after="0"/>
        <w:rPr>
          <w:lang w:val="pt-PT"/>
        </w:rPr>
      </w:pPr>
    </w:p>
    <w:p w:rsidR="00E671C1" w:rsidRPr="00925341" w:rsidRDefault="00E671C1" w:rsidP="00B83EDE">
      <w:pPr>
        <w:pStyle w:val="Cabealho3"/>
        <w:spacing w:after="120"/>
      </w:pPr>
      <w:proofErr w:type="spellStart"/>
      <w:r w:rsidRPr="00925341">
        <w:t>Comandos</w:t>
      </w:r>
      <w:proofErr w:type="spellEnd"/>
    </w:p>
    <w:p w:rsidR="006543E6" w:rsidRPr="00B83EDE" w:rsidRDefault="006543E6" w:rsidP="006543E6">
      <w:pPr>
        <w:spacing w:after="0"/>
        <w:rPr>
          <w:b/>
          <w:sz w:val="18"/>
        </w:rPr>
      </w:pPr>
      <w:r w:rsidRPr="00B83EDE">
        <w:rPr>
          <w:b/>
          <w:sz w:val="18"/>
        </w:rPr>
        <w:t>tux61:</w:t>
      </w:r>
      <w:r w:rsidR="00B83EDE" w:rsidRPr="00B83EDE">
        <w:rPr>
          <w:b/>
          <w:sz w:val="18"/>
        </w:rPr>
        <w:t xml:space="preserve">  </w:t>
      </w:r>
      <w:r w:rsidRPr="00B83EDE">
        <w:rPr>
          <w:sz w:val="18"/>
        </w:rPr>
        <w:t xml:space="preserve">route add default </w:t>
      </w:r>
      <w:proofErr w:type="spellStart"/>
      <w:r w:rsidRPr="00B83EDE">
        <w:rPr>
          <w:sz w:val="18"/>
        </w:rPr>
        <w:t>gw</w:t>
      </w:r>
      <w:proofErr w:type="spellEnd"/>
      <w:r w:rsidRPr="00B83EDE">
        <w:rPr>
          <w:sz w:val="18"/>
        </w:rPr>
        <w:t xml:space="preserve"> 172.16.60.254</w:t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b/>
          <w:sz w:val="18"/>
        </w:rPr>
        <w:t>switch:</w:t>
      </w:r>
      <w:r w:rsidR="00B83EDE" w:rsidRPr="00B83EDE">
        <w:rPr>
          <w:sz w:val="18"/>
        </w:rPr>
        <w:t xml:space="preserve"> configure terminal</w:t>
      </w:r>
    </w:p>
    <w:p w:rsidR="006543E6" w:rsidRPr="00B83EDE" w:rsidRDefault="006543E6" w:rsidP="00B83EDE">
      <w:pPr>
        <w:spacing w:after="0"/>
        <w:rPr>
          <w:sz w:val="18"/>
        </w:rPr>
      </w:pPr>
      <w:r w:rsidRPr="00B83EDE">
        <w:rPr>
          <w:b/>
          <w:sz w:val="18"/>
        </w:rPr>
        <w:t>tux62:</w:t>
      </w:r>
      <w:r w:rsidR="00B83EDE" w:rsidRPr="00B83EDE">
        <w:rPr>
          <w:b/>
          <w:sz w:val="18"/>
        </w:rPr>
        <w:t xml:space="preserve">  </w:t>
      </w:r>
      <w:r w:rsidRPr="00B83EDE">
        <w:rPr>
          <w:sz w:val="18"/>
        </w:rPr>
        <w:t xml:space="preserve">route add -net 172.16.60.0/24 </w:t>
      </w:r>
      <w:proofErr w:type="spellStart"/>
      <w:r w:rsidRPr="00B83EDE">
        <w:rPr>
          <w:sz w:val="18"/>
        </w:rPr>
        <w:t>gw</w:t>
      </w:r>
      <w:proofErr w:type="spellEnd"/>
      <w:r w:rsidRPr="00B83EDE">
        <w:rPr>
          <w:sz w:val="18"/>
        </w:rPr>
        <w:t xml:space="preserve"> 172.16.61.253</w:t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  <w:t xml:space="preserve"> </w:t>
      </w:r>
      <w:r w:rsidR="00B83EDE">
        <w:rPr>
          <w:sz w:val="18"/>
        </w:rPr>
        <w:t xml:space="preserve">             </w:t>
      </w:r>
      <w:r w:rsidR="00B83EDE" w:rsidRPr="00B83EDE">
        <w:rPr>
          <w:sz w:val="18"/>
        </w:rPr>
        <w:t xml:space="preserve">interface </w:t>
      </w:r>
      <w:proofErr w:type="spellStart"/>
      <w:r w:rsidR="00B83EDE" w:rsidRPr="00B83EDE">
        <w:rPr>
          <w:sz w:val="18"/>
        </w:rPr>
        <w:t>fastethernet</w:t>
      </w:r>
      <w:proofErr w:type="spellEnd"/>
      <w:r w:rsidR="00B83EDE" w:rsidRPr="00B83EDE">
        <w:rPr>
          <w:sz w:val="18"/>
        </w:rPr>
        <w:t xml:space="preserve"> 0/3</w:t>
      </w:r>
    </w:p>
    <w:p w:rsidR="00E671C1" w:rsidRPr="00B83EDE" w:rsidRDefault="00E671C1" w:rsidP="00E671C1">
      <w:pPr>
        <w:spacing w:after="0"/>
        <w:rPr>
          <w:sz w:val="18"/>
        </w:rPr>
      </w:pPr>
      <w:r w:rsidRPr="00B83EDE">
        <w:rPr>
          <w:b/>
          <w:sz w:val="18"/>
        </w:rPr>
        <w:t>tux64:</w:t>
      </w:r>
      <w:r w:rsidR="00B83EDE" w:rsidRPr="00B83EDE">
        <w:rPr>
          <w:b/>
          <w:sz w:val="18"/>
        </w:rPr>
        <w:t xml:space="preserve">  </w:t>
      </w:r>
      <w:proofErr w:type="spellStart"/>
      <w:r w:rsidRPr="00B83EDE">
        <w:rPr>
          <w:sz w:val="18"/>
        </w:rPr>
        <w:t>ifconfig</w:t>
      </w:r>
      <w:proofErr w:type="spellEnd"/>
      <w:r w:rsidRPr="00B83EDE">
        <w:rPr>
          <w:sz w:val="18"/>
        </w:rPr>
        <w:t xml:space="preserve"> </w:t>
      </w:r>
      <w:r w:rsidR="00DE6E25" w:rsidRPr="00B83EDE">
        <w:rPr>
          <w:sz w:val="18"/>
        </w:rPr>
        <w:t>eth1 172.16.61</w:t>
      </w:r>
      <w:r w:rsidRPr="00B83EDE">
        <w:rPr>
          <w:sz w:val="18"/>
        </w:rPr>
        <w:t>.</w:t>
      </w:r>
      <w:r w:rsidR="00DE6E25" w:rsidRPr="00B83EDE">
        <w:rPr>
          <w:sz w:val="18"/>
        </w:rPr>
        <w:t>253</w:t>
      </w:r>
      <w:r w:rsidRPr="00B83EDE">
        <w:rPr>
          <w:sz w:val="18"/>
        </w:rPr>
        <w:t>/24</w:t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 w:rsidRPr="00B83EDE">
        <w:rPr>
          <w:sz w:val="18"/>
        </w:rPr>
        <w:tab/>
      </w:r>
      <w:r w:rsidR="00B83EDE">
        <w:rPr>
          <w:sz w:val="18"/>
        </w:rPr>
        <w:t xml:space="preserve">              </w:t>
      </w:r>
      <w:proofErr w:type="spellStart"/>
      <w:r w:rsidR="00B83EDE" w:rsidRPr="00B83EDE">
        <w:rPr>
          <w:sz w:val="18"/>
        </w:rPr>
        <w:t>switchport</w:t>
      </w:r>
      <w:proofErr w:type="spellEnd"/>
      <w:r w:rsidR="00B83EDE" w:rsidRPr="00B83EDE">
        <w:rPr>
          <w:sz w:val="18"/>
        </w:rPr>
        <w:t xml:space="preserve"> mode access</w:t>
      </w:r>
    </w:p>
    <w:p w:rsidR="006543E6" w:rsidRPr="00B83EDE" w:rsidRDefault="00B83EDE" w:rsidP="00B83EDE">
      <w:pPr>
        <w:spacing w:after="0"/>
        <w:rPr>
          <w:sz w:val="18"/>
        </w:rPr>
      </w:pPr>
      <w:r>
        <w:rPr>
          <w:sz w:val="18"/>
        </w:rPr>
        <w:t xml:space="preserve">             </w:t>
      </w:r>
      <w:r w:rsidR="006543E6" w:rsidRPr="00B83EDE">
        <w:rPr>
          <w:sz w:val="18"/>
        </w:rPr>
        <w:t>echo 1 &gt; /proc/sys/net/ipv4/</w:t>
      </w:r>
      <w:proofErr w:type="spellStart"/>
      <w:r w:rsidR="006543E6" w:rsidRPr="00B83EDE">
        <w:rPr>
          <w:sz w:val="18"/>
        </w:rPr>
        <w:t>ip_forward</w:t>
      </w:r>
      <w:proofErr w:type="spellEnd"/>
      <w:r w:rsidRPr="00B83EDE">
        <w:rPr>
          <w:sz w:val="18"/>
        </w:rPr>
        <w:tab/>
      </w:r>
      <w:r w:rsidRPr="00B83EDE">
        <w:rPr>
          <w:sz w:val="18"/>
        </w:rPr>
        <w:tab/>
      </w:r>
      <w:r w:rsidRPr="00B83EDE">
        <w:rPr>
          <w:sz w:val="18"/>
        </w:rPr>
        <w:tab/>
      </w:r>
      <w:r>
        <w:rPr>
          <w:sz w:val="18"/>
        </w:rPr>
        <w:t xml:space="preserve">              </w:t>
      </w:r>
      <w:proofErr w:type="spellStart"/>
      <w:r w:rsidRPr="00B83EDE">
        <w:rPr>
          <w:sz w:val="18"/>
        </w:rPr>
        <w:t>switchport</w:t>
      </w:r>
      <w:proofErr w:type="spellEnd"/>
      <w:r w:rsidRPr="00B83EDE">
        <w:rPr>
          <w:sz w:val="18"/>
        </w:rPr>
        <w:t xml:space="preserve"> access </w:t>
      </w:r>
      <w:proofErr w:type="spellStart"/>
      <w:r w:rsidRPr="00B83EDE">
        <w:rPr>
          <w:sz w:val="18"/>
        </w:rPr>
        <w:t>vlan</w:t>
      </w:r>
      <w:proofErr w:type="spellEnd"/>
      <w:r w:rsidRPr="00B83EDE">
        <w:rPr>
          <w:sz w:val="18"/>
        </w:rPr>
        <w:t xml:space="preserve"> 61</w:t>
      </w:r>
    </w:p>
    <w:p w:rsidR="006543E6" w:rsidRPr="00B83EDE" w:rsidRDefault="00B83EDE" w:rsidP="00B83EDE">
      <w:pPr>
        <w:spacing w:after="0"/>
      </w:pPr>
      <w:r>
        <w:rPr>
          <w:sz w:val="18"/>
        </w:rPr>
        <w:t xml:space="preserve">             </w:t>
      </w:r>
      <w:r w:rsidR="006543E6" w:rsidRPr="00B83EDE">
        <w:rPr>
          <w:sz w:val="18"/>
        </w:rPr>
        <w:t>echo 0 &gt; /proc/sys/net/ipv4/</w:t>
      </w:r>
      <w:proofErr w:type="spellStart"/>
      <w:r w:rsidR="006543E6" w:rsidRPr="00B83EDE">
        <w:rPr>
          <w:sz w:val="18"/>
        </w:rPr>
        <w:t>icmp_echo_ignore_broadcasts</w:t>
      </w:r>
      <w:proofErr w:type="spellEnd"/>
      <w:r w:rsidRPr="00B83EDE">
        <w:rPr>
          <w:sz w:val="18"/>
        </w:rPr>
        <w:tab/>
      </w:r>
      <w:r>
        <w:rPr>
          <w:sz w:val="18"/>
        </w:rPr>
        <w:t xml:space="preserve">              </w:t>
      </w:r>
      <w:r w:rsidRPr="00B83EDE">
        <w:rPr>
          <w:sz w:val="18"/>
        </w:rPr>
        <w:t>end</w:t>
      </w:r>
    </w:p>
    <w:p w:rsidR="00E671C1" w:rsidRPr="00B83EDE" w:rsidRDefault="00E671C1" w:rsidP="00E671C1">
      <w:pPr>
        <w:spacing w:after="0"/>
      </w:pPr>
    </w:p>
    <w:p w:rsidR="00E671C1" w:rsidRDefault="000B77DF" w:rsidP="00D435B9">
      <w:pPr>
        <w:pStyle w:val="Cabealho3"/>
        <w:spacing w:after="120"/>
        <w:rPr>
          <w:rFonts w:asciiTheme="minorHAnsi" w:eastAsiaTheme="minorEastAsia" w:hAnsiTheme="minorHAnsi" w:cstheme="minorBidi"/>
          <w:bCs w:val="0"/>
          <w:i w:val="0"/>
          <w:color w:val="auto"/>
          <w:sz w:val="22"/>
          <w:lang w:val="pt-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35781</wp:posOffset>
            </wp:positionV>
            <wp:extent cx="4295140" cy="2345055"/>
            <wp:effectExtent l="0" t="0" r="0" b="0"/>
            <wp:wrapSquare wrapText="bothSides"/>
            <wp:docPr id="8" name="Imagem 8" descr="C:\Users\Margarida\AppData\Local\Microsoft\Windows\INetCacheContent.Word\ex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garida\AppData\Local\Microsoft\Windows\INetCacheContent.Word\exp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1C1">
        <w:rPr>
          <w:lang w:val="pt-PT"/>
        </w:rPr>
        <w:t>Análise dos resultados</w:t>
      </w:r>
    </w:p>
    <w:p w:rsidR="006543E6" w:rsidRPr="00E40423" w:rsidRDefault="006543E6" w:rsidP="00042FB6">
      <w:pPr>
        <w:spacing w:after="0"/>
        <w:ind w:firstLine="709"/>
        <w:jc w:val="both"/>
        <w:rPr>
          <w:lang w:val="pt-PT"/>
        </w:rPr>
      </w:pPr>
      <w:r>
        <w:rPr>
          <w:lang w:val="pt-PT"/>
        </w:rPr>
        <w:t xml:space="preserve">Foi criada uma rota </w:t>
      </w:r>
      <w:proofErr w:type="spellStart"/>
      <w:r>
        <w:rPr>
          <w:i/>
          <w:lang w:val="pt-PT"/>
        </w:rPr>
        <w:t>default</w:t>
      </w:r>
      <w:proofErr w:type="spellEnd"/>
      <w:r>
        <w:rPr>
          <w:lang w:val="pt-PT"/>
        </w:rPr>
        <w:t xml:space="preserve"> a partir do </w:t>
      </w:r>
      <w:r w:rsidRPr="00042FB6">
        <w:rPr>
          <w:i/>
          <w:lang w:val="pt-PT"/>
        </w:rPr>
        <w:t>tux61(eth0)</w:t>
      </w:r>
      <w:r>
        <w:rPr>
          <w:lang w:val="pt-PT"/>
        </w:rPr>
        <w:t xml:space="preserve"> com a </w:t>
      </w:r>
      <w:proofErr w:type="spellStart"/>
      <w:r>
        <w:rPr>
          <w:i/>
          <w:lang w:val="pt-PT"/>
        </w:rPr>
        <w:t>gateway</w:t>
      </w:r>
      <w:proofErr w:type="spellEnd"/>
      <w:r>
        <w:rPr>
          <w:lang w:val="pt-PT"/>
        </w:rPr>
        <w:t xml:space="preserve"> </w:t>
      </w:r>
      <w:r w:rsidRPr="00042FB6">
        <w:rPr>
          <w:i/>
          <w:lang w:val="pt-PT"/>
        </w:rPr>
        <w:t>tux64(eth0)</w:t>
      </w:r>
      <w:r>
        <w:rPr>
          <w:lang w:val="pt-PT"/>
        </w:rPr>
        <w:t xml:space="preserve">, a partir do </w:t>
      </w:r>
      <w:r w:rsidRPr="00042FB6">
        <w:rPr>
          <w:i/>
          <w:lang w:val="pt-PT"/>
        </w:rPr>
        <w:t>tux62(eth0)</w:t>
      </w:r>
      <w:r>
        <w:rPr>
          <w:lang w:val="pt-PT"/>
        </w:rPr>
        <w:t xml:space="preserve"> foi criada uma rota para a sub-rede 172.16.60.0/24 com a </w:t>
      </w:r>
      <w:proofErr w:type="spellStart"/>
      <w:r>
        <w:rPr>
          <w:i/>
          <w:lang w:val="pt-PT"/>
        </w:rPr>
        <w:t>gateway</w:t>
      </w:r>
      <w:proofErr w:type="spellEnd"/>
      <w:r>
        <w:rPr>
          <w:lang w:val="pt-PT"/>
        </w:rPr>
        <w:t xml:space="preserve"> </w:t>
      </w:r>
      <w:r w:rsidRPr="00042FB6">
        <w:rPr>
          <w:i/>
          <w:lang w:val="pt-PT"/>
        </w:rPr>
        <w:t>tux64(eth1)</w:t>
      </w:r>
      <w:r>
        <w:rPr>
          <w:lang w:val="pt-PT"/>
        </w:rPr>
        <w:t>.</w:t>
      </w:r>
      <w:r w:rsidR="00042FB6">
        <w:rPr>
          <w:lang w:val="pt-PT"/>
        </w:rPr>
        <w:t xml:space="preserve"> </w:t>
      </w:r>
      <w:r w:rsidR="00E40423">
        <w:rPr>
          <w:lang w:val="pt-PT"/>
        </w:rPr>
        <w:t xml:space="preserve">Agora a comunicação entre o </w:t>
      </w:r>
      <w:r w:rsidR="00E40423" w:rsidRPr="00042FB6">
        <w:rPr>
          <w:i/>
          <w:lang w:val="pt-PT"/>
        </w:rPr>
        <w:t>tux61</w:t>
      </w:r>
      <w:r w:rsidR="00E40423">
        <w:rPr>
          <w:lang w:val="pt-PT"/>
        </w:rPr>
        <w:t xml:space="preserve"> e o </w:t>
      </w:r>
      <w:r w:rsidR="00E40423" w:rsidRPr="00042FB6">
        <w:rPr>
          <w:i/>
          <w:lang w:val="pt-PT"/>
        </w:rPr>
        <w:t>tux62</w:t>
      </w:r>
      <w:r w:rsidR="00E40423">
        <w:rPr>
          <w:lang w:val="pt-PT"/>
        </w:rPr>
        <w:t xml:space="preserve"> já é possível, não só essa comunicação como todas as interfaces de rede. A reposição das tabelas </w:t>
      </w:r>
      <w:proofErr w:type="spellStart"/>
      <w:r w:rsidR="00E40423" w:rsidRPr="00042FB6">
        <w:rPr>
          <w:i/>
          <w:lang w:val="pt-PT"/>
        </w:rPr>
        <w:t>arp</w:t>
      </w:r>
      <w:proofErr w:type="spellEnd"/>
      <w:r w:rsidR="00E40423">
        <w:rPr>
          <w:lang w:val="pt-PT"/>
        </w:rPr>
        <w:t xml:space="preserve"> dos diferentes computadores já acontece fazendo </w:t>
      </w:r>
      <w:proofErr w:type="spellStart"/>
      <w:r w:rsidR="00E40423" w:rsidRPr="00042FB6">
        <w:rPr>
          <w:i/>
          <w:lang w:val="pt-PT"/>
        </w:rPr>
        <w:t>ping</w:t>
      </w:r>
      <w:proofErr w:type="spellEnd"/>
      <w:r w:rsidR="00E40423">
        <w:rPr>
          <w:lang w:val="pt-PT"/>
        </w:rPr>
        <w:t xml:space="preserve"> a partir do </w:t>
      </w:r>
      <w:r w:rsidR="00E40423" w:rsidRPr="00042FB6">
        <w:rPr>
          <w:i/>
          <w:lang w:val="pt-PT"/>
        </w:rPr>
        <w:t>tux61</w:t>
      </w:r>
      <w:r w:rsidR="00E40423">
        <w:rPr>
          <w:lang w:val="pt-PT"/>
        </w:rPr>
        <w:t xml:space="preserve"> para o </w:t>
      </w:r>
      <w:r w:rsidR="00E40423" w:rsidRPr="00042FB6">
        <w:rPr>
          <w:i/>
          <w:lang w:val="pt-PT"/>
        </w:rPr>
        <w:t>tux62</w:t>
      </w:r>
      <w:r w:rsidR="00E40423">
        <w:rPr>
          <w:lang w:val="pt-PT"/>
        </w:rPr>
        <w:t xml:space="preserve"> porque percorre toda a rede.</w:t>
      </w:r>
    </w:p>
    <w:p w:rsidR="000B77DF" w:rsidRPr="000B77DF" w:rsidRDefault="000B77DF" w:rsidP="000B77DF">
      <w:pPr>
        <w:rPr>
          <w:lang w:val="pt-PT"/>
        </w:rPr>
      </w:pPr>
    </w:p>
    <w:p w:rsidR="00E671C1" w:rsidRDefault="00E671C1" w:rsidP="006378D5">
      <w:pPr>
        <w:pStyle w:val="Cabealho2"/>
        <w:spacing w:after="120"/>
        <w:rPr>
          <w:lang w:val="pt-PT"/>
        </w:rPr>
      </w:pPr>
      <w:r>
        <w:rPr>
          <w:lang w:val="pt-PT"/>
        </w:rPr>
        <w:t>Experi</w:t>
      </w:r>
      <w:r w:rsidR="00E40423">
        <w:rPr>
          <w:lang w:val="pt-PT"/>
        </w:rPr>
        <w:t>ência 4</w:t>
      </w:r>
    </w:p>
    <w:p w:rsidR="00E671C1" w:rsidRDefault="00E671C1" w:rsidP="006378D5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E671C1" w:rsidRPr="00560BF9" w:rsidRDefault="00E671C1" w:rsidP="00E66A88">
      <w:pPr>
        <w:spacing w:after="240"/>
        <w:rPr>
          <w:lang w:val="pt-PT"/>
        </w:rPr>
      </w:pPr>
      <w:r>
        <w:rPr>
          <w:lang w:val="pt-PT"/>
        </w:rPr>
        <w:t xml:space="preserve">Configuração de </w:t>
      </w:r>
      <w:r w:rsidR="00E40423">
        <w:rPr>
          <w:lang w:val="pt-PT"/>
        </w:rPr>
        <w:t>um router comercial e implementação de NAT</w:t>
      </w:r>
      <w:r w:rsidR="006378D5">
        <w:rPr>
          <w:lang w:val="pt-PT"/>
        </w:rPr>
        <w:t>.</w:t>
      </w:r>
    </w:p>
    <w:p w:rsidR="00E671C1" w:rsidRPr="0098562F" w:rsidRDefault="00E671C1" w:rsidP="006378D5">
      <w:pPr>
        <w:pStyle w:val="Cabealho3"/>
        <w:spacing w:after="120"/>
      </w:pPr>
      <w:proofErr w:type="spellStart"/>
      <w:r w:rsidRPr="0098562F">
        <w:t>Comandos</w:t>
      </w:r>
      <w:proofErr w:type="spellEnd"/>
    </w:p>
    <w:p w:rsidR="00E671C1" w:rsidRPr="00E66A88" w:rsidRDefault="00E671C1" w:rsidP="00E671C1">
      <w:pPr>
        <w:spacing w:after="0"/>
        <w:rPr>
          <w:sz w:val="18"/>
        </w:rPr>
      </w:pPr>
      <w:r w:rsidRPr="00E66A88">
        <w:rPr>
          <w:b/>
          <w:sz w:val="18"/>
        </w:rPr>
        <w:t>tux6</w:t>
      </w:r>
      <w:r w:rsidR="0098562F" w:rsidRPr="00E66A88">
        <w:rPr>
          <w:b/>
          <w:sz w:val="18"/>
        </w:rPr>
        <w:t>2</w:t>
      </w:r>
      <w:r w:rsidRPr="00E66A88">
        <w:rPr>
          <w:b/>
          <w:sz w:val="18"/>
        </w:rPr>
        <w:t>:</w:t>
      </w:r>
      <w:r w:rsidR="00E66A88">
        <w:rPr>
          <w:b/>
          <w:sz w:val="18"/>
        </w:rPr>
        <w:tab/>
      </w:r>
      <w:r w:rsidR="0098562F" w:rsidRPr="00E66A88">
        <w:rPr>
          <w:sz w:val="18"/>
        </w:rPr>
        <w:t xml:space="preserve">route add default </w:t>
      </w:r>
      <w:proofErr w:type="spellStart"/>
      <w:r w:rsidR="0098562F" w:rsidRPr="00E66A88">
        <w:rPr>
          <w:sz w:val="18"/>
        </w:rPr>
        <w:t>gw</w:t>
      </w:r>
      <w:proofErr w:type="spellEnd"/>
      <w:r w:rsidR="0098562F" w:rsidRPr="00E66A88">
        <w:rPr>
          <w:sz w:val="18"/>
        </w:rPr>
        <w:t xml:space="preserve"> 172.16.61.254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 w:rsidRPr="00E66A88">
        <w:rPr>
          <w:sz w:val="18"/>
        </w:rPr>
        <w:t>no shutdown</w:t>
      </w:r>
    </w:p>
    <w:p w:rsidR="0098562F" w:rsidRPr="00E66A88" w:rsidRDefault="0098562F" w:rsidP="00E66A88">
      <w:pPr>
        <w:spacing w:after="0"/>
        <w:ind w:firstLine="709"/>
        <w:rPr>
          <w:sz w:val="18"/>
        </w:rPr>
      </w:pPr>
      <w:r w:rsidRPr="00E66A88">
        <w:rPr>
          <w:sz w:val="18"/>
        </w:rPr>
        <w:t xml:space="preserve">route del -net 172.16.60.0/24 </w:t>
      </w:r>
      <w:proofErr w:type="spellStart"/>
      <w:r w:rsidRPr="00E66A88">
        <w:rPr>
          <w:sz w:val="18"/>
        </w:rPr>
        <w:t>gw</w:t>
      </w:r>
      <w:proofErr w:type="spellEnd"/>
      <w:r w:rsidRPr="00E66A88">
        <w:rPr>
          <w:sz w:val="18"/>
        </w:rPr>
        <w:t xml:space="preserve"> 172.16.61.253</w:t>
      </w:r>
      <w:r w:rsidR="00E66A88">
        <w:rPr>
          <w:sz w:val="18"/>
        </w:rPr>
        <w:tab/>
      </w:r>
      <w:proofErr w:type="spellStart"/>
      <w:r w:rsidR="00E66A88" w:rsidRPr="00E66A88">
        <w:rPr>
          <w:sz w:val="18"/>
        </w:rPr>
        <w:t>ip</w:t>
      </w:r>
      <w:proofErr w:type="spellEnd"/>
      <w:r w:rsidR="00E66A88" w:rsidRPr="00E66A88">
        <w:rPr>
          <w:sz w:val="18"/>
        </w:rPr>
        <w:t xml:space="preserve"> </w:t>
      </w:r>
      <w:proofErr w:type="spellStart"/>
      <w:r w:rsidR="00E66A88" w:rsidRPr="00E66A88">
        <w:rPr>
          <w:sz w:val="18"/>
        </w:rPr>
        <w:t>nat</w:t>
      </w:r>
      <w:proofErr w:type="spellEnd"/>
      <w:r w:rsidR="00E66A88" w:rsidRPr="00E66A88">
        <w:rPr>
          <w:sz w:val="18"/>
        </w:rPr>
        <w:t xml:space="preserve"> outside</w:t>
      </w:r>
    </w:p>
    <w:p w:rsidR="0098562F" w:rsidRPr="00E66A88" w:rsidRDefault="0098562F" w:rsidP="00E671C1">
      <w:pPr>
        <w:spacing w:after="0"/>
        <w:rPr>
          <w:sz w:val="18"/>
        </w:rPr>
      </w:pPr>
      <w:r w:rsidRPr="00E66A88">
        <w:rPr>
          <w:b/>
          <w:sz w:val="18"/>
        </w:rPr>
        <w:t>tux64:</w:t>
      </w:r>
      <w:r w:rsidR="006378D5" w:rsidRPr="00E66A88">
        <w:rPr>
          <w:b/>
          <w:sz w:val="18"/>
        </w:rPr>
        <w:t xml:space="preserve"> </w:t>
      </w:r>
      <w:r w:rsidR="00E66A88">
        <w:rPr>
          <w:b/>
          <w:sz w:val="18"/>
        </w:rPr>
        <w:tab/>
      </w:r>
      <w:r w:rsidRPr="00E66A88">
        <w:rPr>
          <w:sz w:val="18"/>
        </w:rPr>
        <w:t xml:space="preserve">route add default </w:t>
      </w:r>
      <w:proofErr w:type="spellStart"/>
      <w:r w:rsidRPr="00E66A88">
        <w:rPr>
          <w:sz w:val="18"/>
        </w:rPr>
        <w:t>gw</w:t>
      </w:r>
      <w:proofErr w:type="spellEnd"/>
      <w:r w:rsidRPr="00E66A88">
        <w:rPr>
          <w:sz w:val="18"/>
        </w:rPr>
        <w:t xml:space="preserve"> 172.16.61.254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 w:rsidRPr="00E66A88">
        <w:rPr>
          <w:sz w:val="18"/>
        </w:rPr>
        <w:t>exit</w:t>
      </w:r>
    </w:p>
    <w:p w:rsidR="00E40423" w:rsidRPr="00E66A88" w:rsidRDefault="00E40423" w:rsidP="00E671C1">
      <w:pPr>
        <w:spacing w:after="0"/>
        <w:rPr>
          <w:sz w:val="18"/>
        </w:rPr>
      </w:pPr>
      <w:r w:rsidRPr="00E66A88">
        <w:rPr>
          <w:b/>
          <w:sz w:val="18"/>
        </w:rPr>
        <w:t>router</w:t>
      </w:r>
      <w:r w:rsidR="00E671C1" w:rsidRPr="00E66A88">
        <w:rPr>
          <w:b/>
          <w:sz w:val="18"/>
        </w:rPr>
        <w:t>:</w:t>
      </w:r>
      <w:r w:rsidR="006378D5" w:rsidRPr="00E66A88">
        <w:rPr>
          <w:b/>
          <w:sz w:val="18"/>
        </w:rPr>
        <w:t xml:space="preserve"> </w:t>
      </w:r>
      <w:r w:rsidR="00E66A88">
        <w:rPr>
          <w:b/>
          <w:sz w:val="18"/>
        </w:rPr>
        <w:tab/>
      </w:r>
      <w:proofErr w:type="spellStart"/>
      <w:r w:rsidRPr="00E66A88">
        <w:rPr>
          <w:sz w:val="18"/>
        </w:rPr>
        <w:t>conf</w:t>
      </w:r>
      <w:proofErr w:type="spellEnd"/>
      <w:r w:rsidRPr="00E66A88">
        <w:rPr>
          <w:sz w:val="18"/>
        </w:rPr>
        <w:t xml:space="preserve"> t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proofErr w:type="spellStart"/>
      <w:r w:rsidR="00E66A88" w:rsidRPr="00E66A88">
        <w:rPr>
          <w:sz w:val="18"/>
        </w:rPr>
        <w:t>ip</w:t>
      </w:r>
      <w:proofErr w:type="spellEnd"/>
      <w:r w:rsidR="00E66A88" w:rsidRPr="00E66A88">
        <w:rPr>
          <w:sz w:val="18"/>
        </w:rPr>
        <w:t xml:space="preserve"> </w:t>
      </w:r>
      <w:proofErr w:type="spellStart"/>
      <w:r w:rsidR="00E66A88" w:rsidRPr="00E66A88">
        <w:rPr>
          <w:sz w:val="18"/>
        </w:rPr>
        <w:t>nat</w:t>
      </w:r>
      <w:proofErr w:type="spellEnd"/>
      <w:r w:rsidR="00E66A88" w:rsidRPr="00E66A88">
        <w:rPr>
          <w:sz w:val="18"/>
        </w:rPr>
        <w:t xml:space="preserve"> pool </w:t>
      </w:r>
      <w:proofErr w:type="spellStart"/>
      <w:r w:rsidR="00E66A88" w:rsidRPr="00E66A88">
        <w:rPr>
          <w:sz w:val="18"/>
        </w:rPr>
        <w:t>ovrld</w:t>
      </w:r>
      <w:proofErr w:type="spellEnd"/>
      <w:r w:rsidR="00E66A88" w:rsidRPr="00E66A88">
        <w:rPr>
          <w:sz w:val="18"/>
        </w:rPr>
        <w:t xml:space="preserve"> 172.16.1.19 172.16.1.19 prefix 24</w:t>
      </w:r>
    </w:p>
    <w:p w:rsidR="00E40423" w:rsidRPr="00E66A88" w:rsidRDefault="00E40423" w:rsidP="00E66A88">
      <w:pPr>
        <w:spacing w:after="0"/>
        <w:ind w:firstLine="709"/>
        <w:rPr>
          <w:sz w:val="18"/>
        </w:rPr>
      </w:pPr>
      <w:r w:rsidRPr="00E66A88">
        <w:rPr>
          <w:sz w:val="18"/>
        </w:rPr>
        <w:t xml:space="preserve">interface </w:t>
      </w:r>
      <w:proofErr w:type="spellStart"/>
      <w:r w:rsidRPr="00E66A88">
        <w:rPr>
          <w:sz w:val="18"/>
        </w:rPr>
        <w:t>gigabitethernet</w:t>
      </w:r>
      <w:proofErr w:type="spellEnd"/>
      <w:r w:rsidRPr="00E66A88">
        <w:rPr>
          <w:sz w:val="18"/>
        </w:rPr>
        <w:t xml:space="preserve"> 0/0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proofErr w:type="spellStart"/>
      <w:r w:rsidR="00E66A88" w:rsidRPr="00E66A88">
        <w:rPr>
          <w:sz w:val="18"/>
        </w:rPr>
        <w:t>ip</w:t>
      </w:r>
      <w:proofErr w:type="spellEnd"/>
      <w:r w:rsidR="00E66A88" w:rsidRPr="00E66A88">
        <w:rPr>
          <w:sz w:val="18"/>
        </w:rPr>
        <w:t xml:space="preserve"> </w:t>
      </w:r>
      <w:proofErr w:type="spellStart"/>
      <w:r w:rsidR="00E66A88" w:rsidRPr="00E66A88">
        <w:rPr>
          <w:sz w:val="18"/>
        </w:rPr>
        <w:t>nat</w:t>
      </w:r>
      <w:proofErr w:type="spellEnd"/>
      <w:r w:rsidR="00E66A88" w:rsidRPr="00E66A88">
        <w:rPr>
          <w:sz w:val="18"/>
        </w:rPr>
        <w:t xml:space="preserve"> inside source list 1 pool </w:t>
      </w:r>
      <w:proofErr w:type="spellStart"/>
      <w:r w:rsidR="00E66A88" w:rsidRPr="00E66A88">
        <w:rPr>
          <w:sz w:val="18"/>
        </w:rPr>
        <w:t>ovrld</w:t>
      </w:r>
      <w:proofErr w:type="spellEnd"/>
      <w:r w:rsidR="00E66A88" w:rsidRPr="00E66A88">
        <w:rPr>
          <w:sz w:val="18"/>
        </w:rPr>
        <w:t xml:space="preserve"> overload</w:t>
      </w:r>
    </w:p>
    <w:p w:rsidR="00E40423" w:rsidRPr="00E66A88" w:rsidRDefault="00E40423" w:rsidP="00E66A88">
      <w:pPr>
        <w:spacing w:after="0"/>
        <w:ind w:firstLine="709"/>
        <w:rPr>
          <w:sz w:val="18"/>
        </w:rPr>
      </w:pPr>
      <w:proofErr w:type="spellStart"/>
      <w:r w:rsidRPr="00E66A88">
        <w:rPr>
          <w:sz w:val="18"/>
        </w:rPr>
        <w:t>ip</w:t>
      </w:r>
      <w:proofErr w:type="spellEnd"/>
      <w:r w:rsidRPr="00E66A88">
        <w:rPr>
          <w:sz w:val="18"/>
        </w:rPr>
        <w:t xml:space="preserve"> address 172.16.11.254 255.255.255.0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 w:rsidRPr="00E66A88">
        <w:rPr>
          <w:sz w:val="18"/>
        </w:rPr>
        <w:t>access-list 1 permit 172.16.10.0 0.0.0.7</w:t>
      </w:r>
    </w:p>
    <w:p w:rsidR="00E40423" w:rsidRPr="00E66A88" w:rsidRDefault="00E40423" w:rsidP="00E66A88">
      <w:pPr>
        <w:spacing w:after="0"/>
        <w:ind w:firstLine="709"/>
        <w:rPr>
          <w:sz w:val="18"/>
        </w:rPr>
      </w:pPr>
      <w:r w:rsidRPr="00E66A88">
        <w:rPr>
          <w:sz w:val="18"/>
        </w:rPr>
        <w:t>no shutdown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 w:rsidRPr="00E66A88">
        <w:rPr>
          <w:sz w:val="18"/>
        </w:rPr>
        <w:t>access-list 1 permit 172.16.11.0 0.0.0.7</w:t>
      </w:r>
    </w:p>
    <w:p w:rsidR="00E40423" w:rsidRPr="00E66A88" w:rsidRDefault="00E40423" w:rsidP="00E66A88">
      <w:pPr>
        <w:spacing w:after="0"/>
        <w:ind w:firstLine="709"/>
        <w:rPr>
          <w:sz w:val="18"/>
        </w:rPr>
      </w:pPr>
      <w:proofErr w:type="spellStart"/>
      <w:r w:rsidRPr="00E66A88">
        <w:rPr>
          <w:sz w:val="18"/>
        </w:rPr>
        <w:t>ip</w:t>
      </w:r>
      <w:proofErr w:type="spellEnd"/>
      <w:r w:rsidRPr="00E66A88">
        <w:rPr>
          <w:sz w:val="18"/>
        </w:rPr>
        <w:t xml:space="preserve"> </w:t>
      </w:r>
      <w:proofErr w:type="spellStart"/>
      <w:r w:rsidRPr="00E66A88">
        <w:rPr>
          <w:sz w:val="18"/>
        </w:rPr>
        <w:t>nat</w:t>
      </w:r>
      <w:proofErr w:type="spellEnd"/>
      <w:r w:rsidRPr="00E66A88">
        <w:rPr>
          <w:sz w:val="18"/>
        </w:rPr>
        <w:t xml:space="preserve"> inside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proofErr w:type="spellStart"/>
      <w:r w:rsidR="00E66A88" w:rsidRPr="00E66A88">
        <w:rPr>
          <w:sz w:val="18"/>
        </w:rPr>
        <w:t>ip</w:t>
      </w:r>
      <w:proofErr w:type="spellEnd"/>
      <w:r w:rsidR="00E66A88" w:rsidRPr="00E66A88">
        <w:rPr>
          <w:sz w:val="18"/>
        </w:rPr>
        <w:t xml:space="preserve"> route 0.0.0.0 0.0.0.0 172.16.1.254</w:t>
      </w:r>
    </w:p>
    <w:p w:rsidR="00E40423" w:rsidRPr="00E66A88" w:rsidRDefault="00E40423" w:rsidP="00E66A88">
      <w:pPr>
        <w:spacing w:after="0"/>
        <w:ind w:firstLine="709"/>
        <w:rPr>
          <w:sz w:val="18"/>
        </w:rPr>
      </w:pPr>
      <w:r w:rsidRPr="00E66A88">
        <w:rPr>
          <w:sz w:val="18"/>
        </w:rPr>
        <w:t>exit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proofErr w:type="spellStart"/>
      <w:r w:rsidR="00E66A88" w:rsidRPr="00E66A88">
        <w:rPr>
          <w:sz w:val="18"/>
        </w:rPr>
        <w:t>ip</w:t>
      </w:r>
      <w:proofErr w:type="spellEnd"/>
      <w:r w:rsidR="00E66A88" w:rsidRPr="00E66A88">
        <w:rPr>
          <w:sz w:val="18"/>
        </w:rPr>
        <w:t xml:space="preserve"> route 172.16.10.0 255.255.255.0 172.16.11.253</w:t>
      </w:r>
    </w:p>
    <w:p w:rsidR="00E40423" w:rsidRPr="001B0BC4" w:rsidRDefault="00E40423" w:rsidP="00E66A88">
      <w:pPr>
        <w:spacing w:after="0"/>
        <w:ind w:firstLine="709"/>
        <w:rPr>
          <w:sz w:val="18"/>
        </w:rPr>
      </w:pPr>
      <w:r w:rsidRPr="00E66A88">
        <w:rPr>
          <w:sz w:val="18"/>
        </w:rPr>
        <w:t xml:space="preserve">interface </w:t>
      </w:r>
      <w:proofErr w:type="spellStart"/>
      <w:r w:rsidRPr="00E66A88">
        <w:rPr>
          <w:sz w:val="18"/>
        </w:rPr>
        <w:t>gigabitethernet</w:t>
      </w:r>
      <w:proofErr w:type="spellEnd"/>
      <w:r w:rsidRPr="00E66A88">
        <w:rPr>
          <w:sz w:val="18"/>
        </w:rPr>
        <w:t xml:space="preserve"> 0/1</w:t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>
        <w:rPr>
          <w:sz w:val="18"/>
        </w:rPr>
        <w:tab/>
      </w:r>
      <w:r w:rsidR="00E66A88" w:rsidRPr="001B0BC4">
        <w:rPr>
          <w:sz w:val="18"/>
        </w:rPr>
        <w:t>end</w:t>
      </w:r>
    </w:p>
    <w:p w:rsidR="00E66A88" w:rsidRDefault="00E40423" w:rsidP="00E66A88">
      <w:pPr>
        <w:spacing w:after="0"/>
        <w:ind w:firstLine="709"/>
        <w:rPr>
          <w:sz w:val="18"/>
          <w:lang w:val="pt-PT"/>
        </w:rPr>
      </w:pPr>
      <w:proofErr w:type="spellStart"/>
      <w:r w:rsidRPr="00E66A88">
        <w:rPr>
          <w:sz w:val="18"/>
          <w:lang w:val="pt-PT"/>
        </w:rPr>
        <w:t>ip</w:t>
      </w:r>
      <w:proofErr w:type="spellEnd"/>
      <w:r w:rsidRPr="00E66A88">
        <w:rPr>
          <w:sz w:val="18"/>
          <w:lang w:val="pt-PT"/>
        </w:rPr>
        <w:t xml:space="preserve"> </w:t>
      </w:r>
      <w:proofErr w:type="spellStart"/>
      <w:r w:rsidRPr="00E66A88">
        <w:rPr>
          <w:sz w:val="18"/>
          <w:lang w:val="pt-PT"/>
        </w:rPr>
        <w:t>address</w:t>
      </w:r>
      <w:proofErr w:type="spellEnd"/>
      <w:r w:rsidRPr="00E66A88">
        <w:rPr>
          <w:sz w:val="18"/>
          <w:lang w:val="pt-PT"/>
        </w:rPr>
        <w:t xml:space="preserve"> 172.16.1.19 255.255.255.0</w:t>
      </w:r>
    </w:p>
    <w:p w:rsidR="00E671C1" w:rsidRPr="0098562F" w:rsidRDefault="00E671C1" w:rsidP="00E66A88">
      <w:pPr>
        <w:pStyle w:val="Cabealho3"/>
        <w:spacing w:after="120"/>
        <w:rPr>
          <w:lang w:val="pt-PT"/>
        </w:rPr>
      </w:pPr>
      <w:r w:rsidRPr="0098562F">
        <w:rPr>
          <w:lang w:val="pt-PT"/>
        </w:rPr>
        <w:lastRenderedPageBreak/>
        <w:t>Análise dos resultados</w:t>
      </w:r>
    </w:p>
    <w:p w:rsidR="0098562F" w:rsidRDefault="0052082B" w:rsidP="00595511">
      <w:pPr>
        <w:spacing w:after="0"/>
        <w:ind w:firstLine="709"/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1618615</wp:posOffset>
            </wp:positionH>
            <wp:positionV relativeFrom="paragraph">
              <wp:posOffset>87630</wp:posOffset>
            </wp:positionV>
            <wp:extent cx="4608830" cy="2199005"/>
            <wp:effectExtent l="0" t="0" r="1270" b="0"/>
            <wp:wrapSquare wrapText="bothSides"/>
            <wp:docPr id="9" name="Imagem 9" descr="C:\Users\Margarida\AppData\Local\Microsoft\Windows\INetCacheContent.Word\ex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garida\AppData\Local\Microsoft\Windows\INetCacheContent.Word\exp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62F">
        <w:rPr>
          <w:lang w:val="pt-PT"/>
        </w:rPr>
        <w:t xml:space="preserve">Quando a rota entre do </w:t>
      </w:r>
      <w:r w:rsidR="0098562F" w:rsidRPr="00E66A88">
        <w:rPr>
          <w:i/>
          <w:lang w:val="pt-PT"/>
        </w:rPr>
        <w:t>tux62</w:t>
      </w:r>
      <w:r w:rsidR="0098562F">
        <w:rPr>
          <w:lang w:val="pt-PT"/>
        </w:rPr>
        <w:t xml:space="preserve"> e a sub-rede 172.16.60.0/24 é quebrada a partir do </w:t>
      </w:r>
      <w:r w:rsidR="0098562F" w:rsidRPr="00E66A88">
        <w:rPr>
          <w:i/>
          <w:lang w:val="pt-PT"/>
        </w:rPr>
        <w:t>tux64(eth1),</w:t>
      </w:r>
      <w:r w:rsidR="0098562F">
        <w:rPr>
          <w:lang w:val="pt-PT"/>
        </w:rPr>
        <w:t xml:space="preserve"> a mesma é realizada a partir do </w:t>
      </w:r>
      <w:r w:rsidR="0098562F" w:rsidRPr="00E66A88">
        <w:rPr>
          <w:i/>
          <w:lang w:val="pt-PT"/>
        </w:rPr>
        <w:t>router</w:t>
      </w:r>
      <w:r w:rsidR="0098562F">
        <w:rPr>
          <w:lang w:val="pt-PT"/>
        </w:rPr>
        <w:t xml:space="preserve"> comercial que possui uma rota para essa sub-rede.</w:t>
      </w:r>
      <w:r w:rsidR="00E66A88">
        <w:rPr>
          <w:lang w:val="pt-PT"/>
        </w:rPr>
        <w:t xml:space="preserve"> </w:t>
      </w:r>
      <w:r w:rsidR="00C32867">
        <w:rPr>
          <w:lang w:val="pt-PT"/>
        </w:rPr>
        <w:t xml:space="preserve">Quando a NAT não está implementada não é possível a comunicação com o </w:t>
      </w:r>
      <w:r w:rsidR="00C32867" w:rsidRPr="00E66A88">
        <w:rPr>
          <w:i/>
          <w:lang w:val="pt-PT"/>
        </w:rPr>
        <w:t>router</w:t>
      </w:r>
      <w:r w:rsidR="00C32867">
        <w:rPr>
          <w:lang w:val="pt-PT"/>
        </w:rPr>
        <w:t xml:space="preserve"> do laboratório, ao implementar a NAT esta comunicação já é permitida e por consequência a conexão à </w:t>
      </w:r>
      <w:r w:rsidR="00C32867">
        <w:rPr>
          <w:i/>
          <w:lang w:val="pt-PT"/>
        </w:rPr>
        <w:t>internet</w:t>
      </w:r>
      <w:r w:rsidR="00C32867">
        <w:rPr>
          <w:lang w:val="pt-PT"/>
        </w:rPr>
        <w:t>.</w:t>
      </w:r>
    </w:p>
    <w:p w:rsidR="0052082B" w:rsidRPr="0052082B" w:rsidRDefault="0052082B" w:rsidP="00AB1F46">
      <w:pPr>
        <w:spacing w:after="0"/>
        <w:rPr>
          <w:lang w:val="pt-PT"/>
        </w:rPr>
      </w:pPr>
    </w:p>
    <w:p w:rsidR="00E671C1" w:rsidRDefault="00E671C1" w:rsidP="00595511">
      <w:pPr>
        <w:pStyle w:val="Cabealho2"/>
        <w:spacing w:after="120"/>
        <w:rPr>
          <w:lang w:val="pt-PT"/>
        </w:rPr>
      </w:pPr>
      <w:r>
        <w:rPr>
          <w:lang w:val="pt-PT"/>
        </w:rPr>
        <w:t>Experi</w:t>
      </w:r>
      <w:r w:rsidR="0098562F">
        <w:rPr>
          <w:lang w:val="pt-PT"/>
        </w:rPr>
        <w:t>ência 5</w:t>
      </w:r>
    </w:p>
    <w:p w:rsidR="00E671C1" w:rsidRDefault="00E671C1" w:rsidP="00595511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E671C1" w:rsidRPr="00560BF9" w:rsidRDefault="0098562F" w:rsidP="00E671C1">
      <w:pPr>
        <w:spacing w:after="0"/>
        <w:rPr>
          <w:lang w:val="pt-PT"/>
        </w:rPr>
      </w:pPr>
      <w:r>
        <w:rPr>
          <w:lang w:val="pt-PT"/>
        </w:rPr>
        <w:t>Configuração de um serviço DNS</w:t>
      </w:r>
    </w:p>
    <w:p w:rsidR="00E671C1" w:rsidRPr="00560BF9" w:rsidRDefault="00E671C1" w:rsidP="00E671C1">
      <w:pPr>
        <w:spacing w:after="0"/>
        <w:rPr>
          <w:lang w:val="pt-PT"/>
        </w:rPr>
      </w:pPr>
    </w:p>
    <w:p w:rsidR="00E671C1" w:rsidRDefault="00E671C1" w:rsidP="00595511">
      <w:pPr>
        <w:pStyle w:val="Cabealho3"/>
        <w:spacing w:after="120"/>
        <w:rPr>
          <w:lang w:val="pt-PT"/>
        </w:rPr>
      </w:pPr>
      <w:r>
        <w:rPr>
          <w:lang w:val="pt-PT"/>
        </w:rPr>
        <w:t>Comandos</w:t>
      </w:r>
    </w:p>
    <w:p w:rsidR="00C32867" w:rsidRPr="00595511" w:rsidRDefault="00E671C1" w:rsidP="00E671C1">
      <w:pPr>
        <w:spacing w:after="0"/>
        <w:rPr>
          <w:b/>
          <w:sz w:val="18"/>
          <w:lang w:val="pt-PT"/>
        </w:rPr>
      </w:pPr>
      <w:r w:rsidRPr="00595511">
        <w:rPr>
          <w:b/>
          <w:sz w:val="18"/>
          <w:lang w:val="pt-PT"/>
        </w:rPr>
        <w:t>tux61</w:t>
      </w:r>
      <w:r w:rsidR="00C32867" w:rsidRPr="00595511">
        <w:rPr>
          <w:b/>
          <w:sz w:val="18"/>
          <w:lang w:val="pt-PT"/>
        </w:rPr>
        <w:t>,</w:t>
      </w:r>
      <w:r w:rsidR="00595511" w:rsidRPr="00595511">
        <w:rPr>
          <w:b/>
          <w:sz w:val="18"/>
          <w:lang w:val="pt-PT"/>
        </w:rPr>
        <w:t xml:space="preserve"> </w:t>
      </w:r>
      <w:r w:rsidR="00C32867" w:rsidRPr="00595511">
        <w:rPr>
          <w:b/>
          <w:sz w:val="18"/>
          <w:lang w:val="pt-PT"/>
        </w:rPr>
        <w:t>tux62,</w:t>
      </w:r>
      <w:r w:rsidR="00595511" w:rsidRPr="00595511">
        <w:rPr>
          <w:b/>
          <w:sz w:val="18"/>
          <w:lang w:val="pt-PT"/>
        </w:rPr>
        <w:t xml:space="preserve"> </w:t>
      </w:r>
      <w:r w:rsidR="00C32867" w:rsidRPr="00595511">
        <w:rPr>
          <w:b/>
          <w:sz w:val="18"/>
          <w:lang w:val="pt-PT"/>
        </w:rPr>
        <w:t>tux64</w:t>
      </w:r>
      <w:r w:rsidRPr="00595511">
        <w:rPr>
          <w:b/>
          <w:sz w:val="18"/>
          <w:lang w:val="pt-PT"/>
        </w:rPr>
        <w:t>:</w:t>
      </w:r>
      <w:r w:rsidR="00595511">
        <w:rPr>
          <w:b/>
          <w:sz w:val="18"/>
          <w:lang w:val="pt-PT"/>
        </w:rPr>
        <w:t xml:space="preserve"> </w:t>
      </w:r>
      <w:r w:rsidR="00C32867" w:rsidRPr="00595511">
        <w:rPr>
          <w:sz w:val="18"/>
          <w:lang w:val="pt-PT"/>
        </w:rPr>
        <w:t>vi /</w:t>
      </w:r>
      <w:proofErr w:type="spellStart"/>
      <w:r w:rsidR="00C32867" w:rsidRPr="00595511">
        <w:rPr>
          <w:sz w:val="18"/>
          <w:lang w:val="pt-PT"/>
        </w:rPr>
        <w:t>etc</w:t>
      </w:r>
      <w:proofErr w:type="spellEnd"/>
      <w:r w:rsidR="00C32867" w:rsidRPr="00595511">
        <w:rPr>
          <w:sz w:val="18"/>
          <w:lang w:val="pt-PT"/>
        </w:rPr>
        <w:t>/</w:t>
      </w:r>
      <w:proofErr w:type="spellStart"/>
      <w:r w:rsidR="00C32867" w:rsidRPr="00595511">
        <w:rPr>
          <w:sz w:val="18"/>
          <w:lang w:val="pt-PT"/>
        </w:rPr>
        <w:t>resolv.conf</w:t>
      </w:r>
      <w:proofErr w:type="spellEnd"/>
    </w:p>
    <w:p w:rsidR="00C32867" w:rsidRPr="00595511" w:rsidRDefault="00595511" w:rsidP="00595511">
      <w:pPr>
        <w:spacing w:after="0"/>
        <w:ind w:left="1418"/>
        <w:rPr>
          <w:sz w:val="18"/>
        </w:rPr>
      </w:pPr>
      <w:r w:rsidRPr="001B0BC4">
        <w:rPr>
          <w:sz w:val="18"/>
          <w:lang w:val="pt-PT"/>
        </w:rPr>
        <w:t xml:space="preserve">    </w:t>
      </w:r>
      <w:r w:rsidR="00C32867" w:rsidRPr="00595511">
        <w:rPr>
          <w:sz w:val="18"/>
        </w:rPr>
        <w:t>search netlab.fe.up.pt</w:t>
      </w:r>
    </w:p>
    <w:p w:rsidR="00E671C1" w:rsidRPr="00595511" w:rsidRDefault="00595511" w:rsidP="00595511">
      <w:pPr>
        <w:spacing w:after="0"/>
        <w:ind w:left="709" w:firstLine="709"/>
        <w:rPr>
          <w:sz w:val="18"/>
        </w:rPr>
      </w:pPr>
      <w:r>
        <w:rPr>
          <w:sz w:val="18"/>
        </w:rPr>
        <w:t xml:space="preserve">    </w:t>
      </w:r>
      <w:r w:rsidR="00C32867" w:rsidRPr="00595511">
        <w:rPr>
          <w:sz w:val="18"/>
        </w:rPr>
        <w:t>nameserver 172.16.1.1</w:t>
      </w:r>
    </w:p>
    <w:p w:rsidR="00C32867" w:rsidRPr="00C32867" w:rsidRDefault="00C32867" w:rsidP="00C32867">
      <w:pPr>
        <w:spacing w:after="0"/>
      </w:pPr>
    </w:p>
    <w:p w:rsidR="00E671C1" w:rsidRDefault="00E671C1" w:rsidP="00595511">
      <w:pPr>
        <w:pStyle w:val="Cabealho3"/>
        <w:spacing w:after="120"/>
        <w:rPr>
          <w:lang w:val="pt-PT"/>
        </w:rPr>
      </w:pPr>
      <w:r>
        <w:rPr>
          <w:lang w:val="pt-PT"/>
        </w:rPr>
        <w:t>Análise dos resultados</w:t>
      </w:r>
    </w:p>
    <w:p w:rsidR="00E671C1" w:rsidRDefault="00C32867" w:rsidP="00595511">
      <w:pPr>
        <w:spacing w:after="0"/>
        <w:ind w:firstLine="709"/>
        <w:rPr>
          <w:lang w:val="pt-PT"/>
        </w:rPr>
      </w:pPr>
      <w:r>
        <w:rPr>
          <w:lang w:val="pt-PT"/>
        </w:rPr>
        <w:t xml:space="preserve">Ao fazer </w:t>
      </w:r>
      <w:proofErr w:type="spellStart"/>
      <w:r>
        <w:rPr>
          <w:i/>
          <w:lang w:val="pt-PT"/>
        </w:rPr>
        <w:t>ping</w:t>
      </w:r>
      <w:proofErr w:type="spellEnd"/>
      <w:r>
        <w:rPr>
          <w:i/>
          <w:lang w:val="pt-PT"/>
        </w:rPr>
        <w:t xml:space="preserve"> </w:t>
      </w:r>
      <w:proofErr w:type="spellStart"/>
      <w:r>
        <w:rPr>
          <w:i/>
          <w:lang w:val="pt-PT"/>
        </w:rPr>
        <w:t>hostname</w:t>
      </w:r>
      <w:proofErr w:type="spellEnd"/>
      <w:r>
        <w:rPr>
          <w:lang w:val="pt-PT"/>
        </w:rPr>
        <w:t xml:space="preserve"> é </w:t>
      </w:r>
      <w:r w:rsidR="00592F19">
        <w:rPr>
          <w:lang w:val="pt-PT"/>
        </w:rPr>
        <w:t xml:space="preserve">realizada uma </w:t>
      </w:r>
      <w:proofErr w:type="spellStart"/>
      <w:r w:rsidR="00592F19" w:rsidRPr="00595511">
        <w:rPr>
          <w:i/>
          <w:lang w:val="pt-PT"/>
        </w:rPr>
        <w:t>query</w:t>
      </w:r>
      <w:proofErr w:type="spellEnd"/>
      <w:r w:rsidR="00592F19" w:rsidRPr="00595511">
        <w:rPr>
          <w:i/>
          <w:lang w:val="pt-PT"/>
        </w:rPr>
        <w:t xml:space="preserve"> </w:t>
      </w:r>
      <w:r w:rsidR="00592F19">
        <w:rPr>
          <w:lang w:val="pt-PT"/>
        </w:rPr>
        <w:t>ao servidor DNS da FEUP que devolve o IP associado</w:t>
      </w:r>
      <w:r w:rsidR="00CF18D1">
        <w:rPr>
          <w:lang w:val="pt-PT"/>
        </w:rPr>
        <w:t xml:space="preserve"> ao </w:t>
      </w:r>
      <w:proofErr w:type="spellStart"/>
      <w:r w:rsidR="00CF18D1">
        <w:rPr>
          <w:i/>
          <w:lang w:val="pt-PT"/>
        </w:rPr>
        <w:t>hostname</w:t>
      </w:r>
      <w:proofErr w:type="spellEnd"/>
      <w:r w:rsidR="00CF18D1">
        <w:rPr>
          <w:lang w:val="pt-PT"/>
        </w:rPr>
        <w:t xml:space="preserve"> dado. A partir daí o </w:t>
      </w:r>
      <w:proofErr w:type="spellStart"/>
      <w:r w:rsidR="00CF18D1" w:rsidRPr="00595511">
        <w:rPr>
          <w:i/>
          <w:lang w:val="pt-PT"/>
        </w:rPr>
        <w:t>ping</w:t>
      </w:r>
      <w:proofErr w:type="spellEnd"/>
      <w:r w:rsidR="00CF18D1">
        <w:rPr>
          <w:lang w:val="pt-PT"/>
        </w:rPr>
        <w:t xml:space="preserve"> é realizado normalmente.</w:t>
      </w:r>
    </w:p>
    <w:p w:rsidR="00CF18D1" w:rsidRPr="00CF18D1" w:rsidRDefault="00CF18D1" w:rsidP="00AB1F46">
      <w:pPr>
        <w:spacing w:after="0"/>
        <w:rPr>
          <w:lang w:val="pt-PT"/>
        </w:rPr>
      </w:pPr>
    </w:p>
    <w:p w:rsidR="00E671C1" w:rsidRDefault="00E671C1" w:rsidP="008C1F07">
      <w:pPr>
        <w:pStyle w:val="Cabealho2"/>
        <w:spacing w:after="240"/>
        <w:rPr>
          <w:lang w:val="pt-PT"/>
        </w:rPr>
      </w:pPr>
      <w:r>
        <w:rPr>
          <w:lang w:val="pt-PT"/>
        </w:rPr>
        <w:t>Experi</w:t>
      </w:r>
      <w:r w:rsidR="0098562F">
        <w:rPr>
          <w:lang w:val="pt-PT"/>
        </w:rPr>
        <w:t>ência 6</w:t>
      </w:r>
    </w:p>
    <w:p w:rsidR="008C1F07" w:rsidRDefault="008C1F07" w:rsidP="008C1F07">
      <w:pPr>
        <w:pStyle w:val="Cabealho3"/>
        <w:spacing w:after="240"/>
        <w:rPr>
          <w:lang w:val="pt-PT"/>
        </w:rPr>
        <w:sectPr w:rsidR="008C1F07">
          <w:headerReference w:type="default" r:id="rId16"/>
          <w:footerReference w:type="even" r:id="rId17"/>
          <w:footerReference w:type="default" r:id="rId18"/>
          <w:pgSz w:w="11907" w:h="16839"/>
          <w:pgMar w:top="1448" w:right="1050" w:bottom="1448" w:left="1050" w:header="612" w:footer="459" w:gutter="0"/>
          <w:pgNumType w:start="0"/>
          <w:cols w:space="720"/>
          <w:titlePg/>
          <w:docGrid w:linePitch="360"/>
        </w:sectPr>
      </w:pPr>
    </w:p>
    <w:p w:rsidR="00E671C1" w:rsidRDefault="00E671C1" w:rsidP="00595511">
      <w:pPr>
        <w:pStyle w:val="Cabealho3"/>
        <w:spacing w:after="120"/>
        <w:rPr>
          <w:rFonts w:asciiTheme="minorHAnsi" w:eastAsiaTheme="minorEastAsia" w:hAnsiTheme="minorHAnsi" w:cstheme="minorBidi"/>
          <w:b/>
          <w:bCs w:val="0"/>
          <w:i w:val="0"/>
          <w:color w:val="auto"/>
          <w:sz w:val="22"/>
          <w:lang w:val="pt-PT"/>
        </w:rPr>
      </w:pPr>
      <w:r>
        <w:rPr>
          <w:lang w:val="pt-PT"/>
        </w:rPr>
        <w:t>Objetivo</w:t>
      </w:r>
    </w:p>
    <w:p w:rsidR="00920FEF" w:rsidRPr="008C1F07" w:rsidRDefault="00920FEF" w:rsidP="00920FEF">
      <w:pPr>
        <w:spacing w:after="240"/>
        <w:ind w:right="750"/>
        <w:rPr>
          <w:lang w:val="pt-PT"/>
        </w:rPr>
      </w:pPr>
      <w:r>
        <w:rPr>
          <w:lang w:val="pt-PT"/>
        </w:rPr>
        <w:t>Estabelecer uma conexão TCP</w:t>
      </w:r>
    </w:p>
    <w:p w:rsidR="00E671C1" w:rsidRDefault="00E671C1" w:rsidP="008C1F07">
      <w:pPr>
        <w:pStyle w:val="Cabealho3"/>
        <w:spacing w:after="120"/>
        <w:rPr>
          <w:lang w:val="pt-PT"/>
        </w:rPr>
      </w:pPr>
      <w:r>
        <w:rPr>
          <w:lang w:val="pt-PT"/>
        </w:rPr>
        <w:t>Análise dos resultados</w:t>
      </w:r>
    </w:p>
    <w:p w:rsidR="008C1F07" w:rsidRDefault="00920FEF" w:rsidP="00920FEF">
      <w:pPr>
        <w:spacing w:after="0"/>
        <w:ind w:firstLine="709"/>
        <w:jc w:val="both"/>
        <w:rPr>
          <w:lang w:val="pt-PT"/>
        </w:rPr>
        <w:sectPr w:rsidR="008C1F07" w:rsidSect="00920FEF">
          <w:type w:val="continuous"/>
          <w:pgSz w:w="11907" w:h="16839"/>
          <w:pgMar w:top="1448" w:right="1050" w:bottom="1448" w:left="1050" w:header="612" w:footer="459" w:gutter="0"/>
          <w:pgNumType w:start="0"/>
          <w:cols w:space="447"/>
          <w:titlePg/>
          <w:docGrid w:linePitch="360"/>
        </w:sectPr>
      </w:pPr>
      <w:r>
        <w:rPr>
          <w:lang w:val="pt-PT"/>
        </w:rPr>
        <w:t>A configuraçã</w:t>
      </w:r>
      <w:r w:rsidRPr="00920FEF">
        <w:rPr>
          <w:lang w:val="pt-PT"/>
        </w:rPr>
        <w:t>o da rede foi</w:t>
      </w:r>
      <w:r>
        <w:rPr>
          <w:lang w:val="pt-PT"/>
        </w:rPr>
        <w:t xml:space="preserve"> testada executando a aplicação de transferê</w:t>
      </w:r>
      <w:r w:rsidRPr="00920FEF">
        <w:rPr>
          <w:lang w:val="pt-PT"/>
        </w:rPr>
        <w:t>ncia de um ficheiro at</w:t>
      </w:r>
      <w:r w:rsidR="00C95D65">
        <w:rPr>
          <w:lang w:val="pt-PT"/>
        </w:rPr>
        <w:t>ravé</w:t>
      </w:r>
      <w:r w:rsidRPr="00920FEF">
        <w:rPr>
          <w:lang w:val="pt-PT"/>
        </w:rPr>
        <w:t xml:space="preserve">s de um servidor FTP a partir do </w:t>
      </w:r>
      <w:r w:rsidRPr="00C95D65">
        <w:rPr>
          <w:i/>
          <w:lang w:val="pt-PT"/>
        </w:rPr>
        <w:t>tux61</w:t>
      </w:r>
      <w:r w:rsidRPr="00920FEF">
        <w:rPr>
          <w:lang w:val="pt-PT"/>
        </w:rPr>
        <w:t>. A rede encontra-se be</w:t>
      </w:r>
      <w:r w:rsidR="00C95D65">
        <w:rPr>
          <w:lang w:val="pt-PT"/>
        </w:rPr>
        <w:t>m implementada pois a transferência foi bem-</w:t>
      </w:r>
      <w:r w:rsidRPr="00920FEF">
        <w:rPr>
          <w:lang w:val="pt-PT"/>
        </w:rPr>
        <w:t>sucedida.</w:t>
      </w:r>
      <w:r>
        <w:rPr>
          <w:lang w:val="pt-PT"/>
        </w:rPr>
        <w:t xml:space="preserve"> </w:t>
      </w:r>
      <w:r w:rsidRPr="00920FEF">
        <w:rPr>
          <w:lang w:val="pt-PT"/>
        </w:rPr>
        <w:t>Quando foram executadas duas aplica</w:t>
      </w:r>
      <w:r w:rsidR="00C95D65">
        <w:rPr>
          <w:lang w:val="pt-PT"/>
        </w:rPr>
        <w:t>çõ</w:t>
      </w:r>
      <w:r w:rsidRPr="00920FEF">
        <w:rPr>
          <w:lang w:val="pt-PT"/>
        </w:rPr>
        <w:t xml:space="preserve">es de </w:t>
      </w:r>
      <w:r w:rsidRPr="00C95D65">
        <w:rPr>
          <w:i/>
          <w:lang w:val="pt-PT"/>
        </w:rPr>
        <w:t>download</w:t>
      </w:r>
      <w:r w:rsidRPr="00920FEF">
        <w:rPr>
          <w:lang w:val="pt-PT"/>
        </w:rPr>
        <w:t xml:space="preserve"> ao </w:t>
      </w:r>
      <w:r w:rsidR="00C95D65">
        <w:rPr>
          <w:lang w:val="pt-PT"/>
        </w:rPr>
        <w:t>mesmo tempo a taxa de transferência foi destruída pelas duas linguagens.</w:t>
      </w:r>
      <w:r w:rsidRPr="00920FEF">
        <w:rPr>
          <w:lang w:val="pt-PT"/>
        </w:rPr>
        <w:t xml:space="preserve"> o que levou </w:t>
      </w:r>
      <w:r w:rsidR="00C95D65">
        <w:rPr>
          <w:lang w:val="pt-PT"/>
        </w:rPr>
        <w:t xml:space="preserve">à </w:t>
      </w:r>
      <w:r w:rsidRPr="00920FEF">
        <w:rPr>
          <w:lang w:val="pt-PT"/>
        </w:rPr>
        <w:t>queda.</w:t>
      </w:r>
    </w:p>
    <w:p w:rsidR="00E671C1" w:rsidRDefault="00C95D65" w:rsidP="00C95D65">
      <w:pPr>
        <w:rPr>
          <w:lang w:val="pt-PT"/>
        </w:rPr>
      </w:pPr>
      <w:r>
        <w:rPr>
          <w:lang w:val="pt-PT"/>
        </w:rPr>
        <w:br w:type="page"/>
      </w:r>
    </w:p>
    <w:p w:rsidR="00F16C77" w:rsidRPr="007F53D0" w:rsidRDefault="000E4594" w:rsidP="007F53D0">
      <w:pPr>
        <w:pStyle w:val="Cabealho1"/>
      </w:pPr>
      <w:r w:rsidRPr="007F53D0">
        <w:lastRenderedPageBreak/>
        <w:t>Conclusões</w:t>
      </w:r>
    </w:p>
    <w:p w:rsidR="000E4594" w:rsidRDefault="000E4594" w:rsidP="000E4594">
      <w:pPr>
        <w:rPr>
          <w:lang w:val="pt-PT"/>
        </w:rPr>
      </w:pPr>
    </w:p>
    <w:p w:rsidR="00A434CA" w:rsidRDefault="00A434CA" w:rsidP="00A434CA">
      <w:pPr>
        <w:ind w:firstLine="709"/>
        <w:jc w:val="both"/>
        <w:rPr>
          <w:lang w:val="pt-PT"/>
        </w:rPr>
      </w:pPr>
      <w:r>
        <w:rPr>
          <w:lang w:val="pt-PT"/>
        </w:rPr>
        <w:t xml:space="preserve">Este trabalho tinha como objetivo </w:t>
      </w:r>
      <w:r w:rsidRPr="009A6E68">
        <w:rPr>
          <w:lang w:val="pt-PT"/>
        </w:rPr>
        <w:t>desenvolver um</w:t>
      </w:r>
      <w:r w:rsidR="00B8215D">
        <w:rPr>
          <w:lang w:val="pt-PT"/>
        </w:rPr>
        <w:t>a</w:t>
      </w:r>
      <w:r w:rsidRPr="009A6E68">
        <w:rPr>
          <w:lang w:val="pt-PT"/>
        </w:rPr>
        <w:t xml:space="preserve"> aplicação simples para </w:t>
      </w:r>
      <w:r w:rsidR="00B8215D" w:rsidRPr="00B8215D">
        <w:rPr>
          <w:i/>
          <w:lang w:val="pt-PT"/>
        </w:rPr>
        <w:t>download</w:t>
      </w:r>
      <w:r w:rsidR="00B8215D">
        <w:rPr>
          <w:lang w:val="pt-PT"/>
        </w:rPr>
        <w:t xml:space="preserve"> de ficheiros, bem como implementar uma rede de Computadores</w:t>
      </w:r>
      <w:r>
        <w:rPr>
          <w:lang w:val="pt-PT"/>
        </w:rPr>
        <w:t>.</w:t>
      </w:r>
    </w:p>
    <w:p w:rsidR="00B8215D" w:rsidRDefault="008457E2" w:rsidP="008457E2">
      <w:pPr>
        <w:ind w:firstLine="709"/>
        <w:jc w:val="both"/>
        <w:rPr>
          <w:lang w:val="pt-PT"/>
        </w:rPr>
      </w:pPr>
      <w:r w:rsidRPr="008457E2">
        <w:rPr>
          <w:lang w:val="pt-PT"/>
        </w:rPr>
        <w:t>Com o desenvolvimento deste trabalho, foi pos</w:t>
      </w:r>
      <w:r>
        <w:rPr>
          <w:lang w:val="pt-PT"/>
        </w:rPr>
        <w:t xml:space="preserve">sível cimentar os conceitos </w:t>
      </w:r>
      <w:r w:rsidRPr="008457E2">
        <w:rPr>
          <w:lang w:val="pt-PT"/>
        </w:rPr>
        <w:t>necessários e perceber melhor como funciona algo qu</w:t>
      </w:r>
      <w:r>
        <w:rPr>
          <w:lang w:val="pt-PT"/>
        </w:rPr>
        <w:t xml:space="preserve">e está presente no dia-a-dia de todos. </w:t>
      </w:r>
      <w:r w:rsidRPr="008457E2">
        <w:rPr>
          <w:lang w:val="pt-PT"/>
        </w:rPr>
        <w:t xml:space="preserve">Por outro lado, a aplicação de </w:t>
      </w:r>
      <w:proofErr w:type="spellStart"/>
      <w:r w:rsidRPr="008457E2">
        <w:rPr>
          <w:i/>
          <w:lang w:val="pt-PT"/>
        </w:rPr>
        <w:t>donwload</w:t>
      </w:r>
      <w:proofErr w:type="spellEnd"/>
      <w:r w:rsidRPr="008457E2">
        <w:rPr>
          <w:lang w:val="pt-PT"/>
        </w:rPr>
        <w:t xml:space="preserve"> e o s</w:t>
      </w:r>
      <w:r>
        <w:rPr>
          <w:lang w:val="pt-PT"/>
        </w:rPr>
        <w:t xml:space="preserve">eu desenvolvimento permitiu-nos </w:t>
      </w:r>
      <w:r w:rsidRPr="008457E2">
        <w:rPr>
          <w:lang w:val="pt-PT"/>
        </w:rPr>
        <w:t>perceber como funcionam as transferências por FTP e o próprio protocolo.</w:t>
      </w:r>
    </w:p>
    <w:p w:rsidR="00A434CA" w:rsidRDefault="00B8215D" w:rsidP="008457E2">
      <w:pPr>
        <w:ind w:firstLine="709"/>
        <w:jc w:val="both"/>
        <w:rPr>
          <w:lang w:val="pt-PT"/>
        </w:rPr>
      </w:pPr>
      <w:r>
        <w:rPr>
          <w:lang w:val="pt-PT"/>
        </w:rPr>
        <w:t>A aplicação e a rede de computadores foram</w:t>
      </w:r>
      <w:r w:rsidR="00A434CA">
        <w:rPr>
          <w:lang w:val="pt-PT"/>
        </w:rPr>
        <w:t xml:space="preserve"> então realizada</w:t>
      </w:r>
      <w:r>
        <w:rPr>
          <w:lang w:val="pt-PT"/>
        </w:rPr>
        <w:t>s</w:t>
      </w:r>
      <w:r w:rsidR="00A434CA">
        <w:rPr>
          <w:lang w:val="pt-PT"/>
        </w:rPr>
        <w:t xml:space="preserve"> com sucesso, tendo sido cumprido</w:t>
      </w:r>
      <w:r w:rsidR="008457E2">
        <w:rPr>
          <w:lang w:val="pt-PT"/>
        </w:rPr>
        <w:t xml:space="preserve">s todos os objetivos propostos, </w:t>
      </w:r>
      <w:r w:rsidR="008457E2" w:rsidRPr="008457E2">
        <w:rPr>
          <w:lang w:val="pt-PT"/>
        </w:rPr>
        <w:t>da</w:t>
      </w:r>
      <w:r w:rsidR="008457E2">
        <w:rPr>
          <w:lang w:val="pt-PT"/>
        </w:rPr>
        <w:t xml:space="preserve">ndo uma perspetiva diferente de </w:t>
      </w:r>
      <w:bookmarkStart w:id="0" w:name="_GoBack"/>
      <w:bookmarkEnd w:id="0"/>
      <w:r w:rsidR="008457E2" w:rsidRPr="008457E2">
        <w:rPr>
          <w:lang w:val="pt-PT"/>
        </w:rPr>
        <w:t>como funcionam os dispositivos utilizados.</w:t>
      </w:r>
    </w:p>
    <w:p w:rsidR="009A6E68" w:rsidRDefault="009A6E68">
      <w:pPr>
        <w:rPr>
          <w:lang w:val="pt-PT"/>
        </w:rPr>
      </w:pPr>
    </w:p>
    <w:p w:rsidR="000E4594" w:rsidRDefault="000E4594">
      <w:pPr>
        <w:rPr>
          <w:lang w:val="pt-PT"/>
        </w:rPr>
      </w:pPr>
      <w:r>
        <w:rPr>
          <w:lang w:val="pt-PT"/>
        </w:rPr>
        <w:br w:type="page"/>
      </w:r>
    </w:p>
    <w:p w:rsidR="00AA0089" w:rsidRDefault="000130F1" w:rsidP="007F53D0">
      <w:pPr>
        <w:pStyle w:val="Cabealho1"/>
      </w:pPr>
      <w:r>
        <w:lastRenderedPageBreak/>
        <w:t>Anexos</w:t>
      </w:r>
    </w:p>
    <w:p w:rsidR="00AA0089" w:rsidRPr="00AA0089" w:rsidRDefault="00AA0089" w:rsidP="00AA0089">
      <w:pPr>
        <w:spacing w:after="0"/>
        <w:rPr>
          <w:lang w:val="pt-PT"/>
        </w:rPr>
      </w:pPr>
    </w:p>
    <w:p w:rsidR="000E4594" w:rsidRDefault="00D03E09" w:rsidP="00AA0089">
      <w:pPr>
        <w:pStyle w:val="Cabealho2"/>
        <w:rPr>
          <w:lang w:val="pt-PT"/>
        </w:rPr>
      </w:pPr>
      <w:r>
        <w:rPr>
          <w:lang w:val="pt-PT"/>
        </w:rPr>
        <w:t>Código F</w:t>
      </w:r>
      <w:r w:rsidR="000E4594" w:rsidRPr="000E4594">
        <w:rPr>
          <w:lang w:val="pt-PT"/>
        </w:rPr>
        <w:t>onte</w:t>
      </w:r>
      <w:r w:rsidR="000130F1">
        <w:rPr>
          <w:lang w:val="pt-PT"/>
        </w:rPr>
        <w:t xml:space="preserve"> Download </w:t>
      </w:r>
      <w:proofErr w:type="spellStart"/>
      <w:r w:rsidR="000130F1">
        <w:rPr>
          <w:lang w:val="pt-PT"/>
        </w:rPr>
        <w:t>Application</w:t>
      </w:r>
      <w:proofErr w:type="spellEnd"/>
    </w:p>
    <w:p w:rsidR="000130F1" w:rsidRDefault="00605FA8">
      <w:pPr>
        <w:rPr>
          <w:lang w:val="pt-PT"/>
        </w:rPr>
      </w:pPr>
      <w:r>
        <w:rPr>
          <w:lang w:val="pt-PT"/>
        </w:rPr>
        <w:t>Anexo zip.</w:t>
      </w:r>
    </w:p>
    <w:p w:rsidR="000130F1" w:rsidRDefault="000130F1">
      <w:pPr>
        <w:rPr>
          <w:lang w:val="pt-PT"/>
        </w:rPr>
      </w:pPr>
    </w:p>
    <w:p w:rsidR="000130F1" w:rsidRDefault="000130F1" w:rsidP="000130F1">
      <w:pPr>
        <w:pStyle w:val="Cabealho2"/>
        <w:rPr>
          <w:lang w:val="pt-PT"/>
        </w:rPr>
      </w:pPr>
      <w:proofErr w:type="spellStart"/>
      <w:r>
        <w:rPr>
          <w:lang w:val="pt-PT"/>
        </w:rPr>
        <w:t>Logs</w:t>
      </w:r>
      <w:proofErr w:type="spellEnd"/>
    </w:p>
    <w:p w:rsidR="000130F1" w:rsidRDefault="000130F1">
      <w:pPr>
        <w:rPr>
          <w:lang w:val="pt-PT"/>
        </w:rPr>
      </w:pPr>
      <w:r>
        <w:rPr>
          <w:lang w:val="pt-PT"/>
        </w:rPr>
        <w:t>Anexo zip.</w:t>
      </w:r>
    </w:p>
    <w:sectPr w:rsidR="000130F1" w:rsidSect="008C1F07">
      <w:type w:val="continuous"/>
      <w:pgSz w:w="11907" w:h="16839"/>
      <w:pgMar w:top="1448" w:right="1050" w:bottom="1448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8F6" w:rsidRDefault="008628F6">
      <w:pPr>
        <w:spacing w:after="0" w:line="240" w:lineRule="auto"/>
      </w:pPr>
      <w:r>
        <w:separator/>
      </w:r>
    </w:p>
  </w:endnote>
  <w:endnote w:type="continuationSeparator" w:id="0">
    <w:p w:rsidR="008628F6" w:rsidRDefault="0086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442" w:rsidRDefault="00021442">
    <w:pPr>
      <w:jc w:val="right"/>
    </w:pPr>
  </w:p>
  <w:p w:rsidR="00021442" w:rsidRDefault="0080390E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pt-PT"/>
      </w:rPr>
      <w:t>2</w:t>
    </w:r>
    <w:r>
      <w:fldChar w:fldCharType="end"/>
    </w:r>
    <w:r>
      <w:rPr>
        <w:lang w:val="pt-PT"/>
      </w:rPr>
      <w:t xml:space="preserve"> </w:t>
    </w:r>
    <w:r>
      <w:rPr>
        <w:color w:val="E68422" w:themeColor="accent3"/>
      </w:rPr>
      <w:sym w:font="Wingdings 2" w:char="F097"/>
    </w:r>
    <w:r>
      <w:rPr>
        <w:lang w:val="pt-PT"/>
      </w:rPr>
      <w:t xml:space="preserve"> </w:t>
    </w:r>
  </w:p>
  <w:p w:rsidR="00021442" w:rsidRDefault="0080390E">
    <w:pPr>
      <w:jc w:val="right"/>
    </w:pPr>
    <w:r>
      <w:rPr>
        <w:noProof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4F5DB520" id="Grupo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:rsidR="00021442" w:rsidRDefault="00021442">
    <w:pPr>
      <w:pStyle w:val="SemEspaamento"/>
      <w:rPr>
        <w:sz w:val="2"/>
        <w:szCs w:val="2"/>
      </w:rPr>
    </w:pPr>
  </w:p>
  <w:p w:rsidR="00021442" w:rsidRDefault="00021442"/>
  <w:p w:rsidR="00021442" w:rsidRDefault="00021442"/>
  <w:p w:rsidR="00021442" w:rsidRDefault="000214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1442" w:rsidRDefault="007F53D0">
    <w:pPr>
      <w:jc w:val="center"/>
    </w:pPr>
    <w:r>
      <w:rPr>
        <w:color w:val="6076B4" w:themeColor="accent1"/>
      </w:rPr>
      <w:fldChar w:fldCharType="begin"/>
    </w:r>
    <w:r>
      <w:rPr>
        <w:color w:val="6076B4" w:themeColor="accent1"/>
      </w:rPr>
      <w:instrText xml:space="preserve"> STYLEREF  "Cabeçalho 1" </w:instrText>
    </w:r>
    <w:r>
      <w:rPr>
        <w:color w:val="6076B4" w:themeColor="accent1"/>
      </w:rPr>
      <w:fldChar w:fldCharType="separate"/>
    </w:r>
    <w:r w:rsidR="008457E2">
      <w:rPr>
        <w:noProof/>
        <w:color w:val="6076B4" w:themeColor="accent1"/>
      </w:rPr>
      <w:t>Anexos</w:t>
    </w:r>
    <w:r>
      <w:rPr>
        <w:color w:val="6076B4" w:themeColor="accent1"/>
      </w:rPr>
      <w:fldChar w:fldCharType="end"/>
    </w:r>
    <w:r w:rsidR="0080390E" w:rsidRPr="00F636C7">
      <w:rPr>
        <w:color w:val="6076B4" w:themeColor="accent1"/>
        <w:lang w:val="pt-PT"/>
      </w:rPr>
      <w:t xml:space="preserve"> </w:t>
    </w:r>
    <w:r w:rsidR="0080390E">
      <w:rPr>
        <w:color w:val="6076B4" w:themeColor="accent1"/>
      </w:rPr>
      <w:sym w:font="Wingdings" w:char="F09F"/>
    </w:r>
    <w:r w:rsidR="0080390E" w:rsidRPr="00F636C7">
      <w:rPr>
        <w:color w:val="6076B4" w:themeColor="accent1"/>
        <w:lang w:val="pt-PT"/>
      </w:rPr>
      <w:t xml:space="preserve"> </w:t>
    </w:r>
    <w:r w:rsidR="0080390E">
      <w:rPr>
        <w:color w:val="6076B4" w:themeColor="accent1"/>
      </w:rPr>
      <w:fldChar w:fldCharType="begin"/>
    </w:r>
    <w:r w:rsidR="0080390E" w:rsidRPr="00F636C7">
      <w:rPr>
        <w:color w:val="6076B4" w:themeColor="accent1"/>
        <w:lang w:val="pt-PT"/>
      </w:rPr>
      <w:instrText>PAGE  \* Arabic  \* MERGEFORMAT</w:instrText>
    </w:r>
    <w:r w:rsidR="0080390E">
      <w:rPr>
        <w:color w:val="6076B4" w:themeColor="accent1"/>
      </w:rPr>
      <w:fldChar w:fldCharType="separate"/>
    </w:r>
    <w:r w:rsidR="008457E2">
      <w:rPr>
        <w:noProof/>
        <w:color w:val="6076B4" w:themeColor="accent1"/>
        <w:lang w:val="pt-PT"/>
      </w:rPr>
      <w:t>2</w:t>
    </w:r>
    <w:r w:rsidR="0080390E"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8F6" w:rsidRDefault="008628F6">
      <w:pPr>
        <w:spacing w:after="0" w:line="240" w:lineRule="auto"/>
      </w:pPr>
      <w:r>
        <w:separator/>
      </w:r>
    </w:p>
  </w:footnote>
  <w:footnote w:type="continuationSeparator" w:id="0">
    <w:p w:rsidR="008628F6" w:rsidRDefault="00862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6076B4" w:themeColor="accent1"/>
        <w:lang w:val="pt-PT"/>
      </w:rPr>
      <w:alias w:val="Título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21442" w:rsidRPr="00DC1298" w:rsidRDefault="00F636C7">
        <w:pPr>
          <w:spacing w:after="0"/>
          <w:jc w:val="center"/>
          <w:rPr>
            <w:color w:val="E4E9EF" w:themeColor="background2"/>
            <w:lang w:val="pt-PT"/>
          </w:rPr>
        </w:pPr>
        <w:r>
          <w:rPr>
            <w:color w:val="6076B4" w:themeColor="accent1"/>
          </w:rPr>
          <w:t xml:space="preserve">Rede de </w:t>
        </w:r>
        <w:proofErr w:type="spellStart"/>
        <w:r>
          <w:rPr>
            <w:color w:val="6076B4" w:themeColor="accent1"/>
          </w:rPr>
          <w:t>Computadores</w:t>
        </w:r>
        <w:proofErr w:type="spellEnd"/>
      </w:p>
    </w:sdtContent>
  </w:sdt>
  <w:p w:rsidR="00021442" w:rsidRDefault="0080390E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pt-PT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pt-PT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25A8"/>
    <w:multiLevelType w:val="hybridMultilevel"/>
    <w:tmpl w:val="92E49F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23FB0"/>
    <w:multiLevelType w:val="hybridMultilevel"/>
    <w:tmpl w:val="F0F8E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15A5A"/>
    <w:multiLevelType w:val="hybridMultilevel"/>
    <w:tmpl w:val="F45A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F7966"/>
    <w:multiLevelType w:val="hybridMultilevel"/>
    <w:tmpl w:val="2660B9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5384A"/>
    <w:multiLevelType w:val="hybridMultilevel"/>
    <w:tmpl w:val="8098A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2B4291"/>
    <w:multiLevelType w:val="hybridMultilevel"/>
    <w:tmpl w:val="FAC60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B49C2"/>
    <w:multiLevelType w:val="hybridMultilevel"/>
    <w:tmpl w:val="A5727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2F6217"/>
    <w:multiLevelType w:val="hybridMultilevel"/>
    <w:tmpl w:val="C3C84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B6F57"/>
    <w:multiLevelType w:val="hybridMultilevel"/>
    <w:tmpl w:val="450A0F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55396E"/>
    <w:multiLevelType w:val="hybridMultilevel"/>
    <w:tmpl w:val="CC22C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6D30EF"/>
    <w:multiLevelType w:val="hybridMultilevel"/>
    <w:tmpl w:val="07500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F837A9"/>
    <w:multiLevelType w:val="hybridMultilevel"/>
    <w:tmpl w:val="1CA40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A3E2B"/>
    <w:multiLevelType w:val="hybridMultilevel"/>
    <w:tmpl w:val="4D96D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36972"/>
    <w:multiLevelType w:val="hybridMultilevel"/>
    <w:tmpl w:val="13C6F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10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12"/>
  </w:num>
  <w:num w:numId="10">
    <w:abstractNumId w:val="8"/>
  </w:num>
  <w:num w:numId="11">
    <w:abstractNumId w:val="11"/>
  </w:num>
  <w:num w:numId="12">
    <w:abstractNumId w:val="3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298"/>
    <w:rsid w:val="00007B8D"/>
    <w:rsid w:val="00007F48"/>
    <w:rsid w:val="000130F1"/>
    <w:rsid w:val="00021442"/>
    <w:rsid w:val="00026082"/>
    <w:rsid w:val="00032C83"/>
    <w:rsid w:val="00042FB6"/>
    <w:rsid w:val="000466C8"/>
    <w:rsid w:val="00055B65"/>
    <w:rsid w:val="00063221"/>
    <w:rsid w:val="000820D8"/>
    <w:rsid w:val="000A42AF"/>
    <w:rsid w:val="000A7144"/>
    <w:rsid w:val="000B5B99"/>
    <w:rsid w:val="000B77DF"/>
    <w:rsid w:val="000E4594"/>
    <w:rsid w:val="001069CA"/>
    <w:rsid w:val="001201B9"/>
    <w:rsid w:val="00134E0E"/>
    <w:rsid w:val="00152A7D"/>
    <w:rsid w:val="0015576C"/>
    <w:rsid w:val="00175E58"/>
    <w:rsid w:val="00184E34"/>
    <w:rsid w:val="001863B5"/>
    <w:rsid w:val="001B0BC4"/>
    <w:rsid w:val="001B224E"/>
    <w:rsid w:val="001C5FB0"/>
    <w:rsid w:val="001C7353"/>
    <w:rsid w:val="001F4DBA"/>
    <w:rsid w:val="002058BB"/>
    <w:rsid w:val="00222323"/>
    <w:rsid w:val="002241C3"/>
    <w:rsid w:val="00234C8D"/>
    <w:rsid w:val="00266E73"/>
    <w:rsid w:val="00296B81"/>
    <w:rsid w:val="002F68B9"/>
    <w:rsid w:val="003003D4"/>
    <w:rsid w:val="00352746"/>
    <w:rsid w:val="00396FD6"/>
    <w:rsid w:val="00425302"/>
    <w:rsid w:val="004C5933"/>
    <w:rsid w:val="005040BC"/>
    <w:rsid w:val="0052082B"/>
    <w:rsid w:val="00521473"/>
    <w:rsid w:val="00560BF9"/>
    <w:rsid w:val="0056298B"/>
    <w:rsid w:val="00566B1C"/>
    <w:rsid w:val="00592F19"/>
    <w:rsid w:val="00595511"/>
    <w:rsid w:val="005A7ADD"/>
    <w:rsid w:val="005C1EBC"/>
    <w:rsid w:val="005E18CB"/>
    <w:rsid w:val="005E4422"/>
    <w:rsid w:val="0060422F"/>
    <w:rsid w:val="00605FA8"/>
    <w:rsid w:val="00626B0A"/>
    <w:rsid w:val="006378D5"/>
    <w:rsid w:val="006543E6"/>
    <w:rsid w:val="00723AB3"/>
    <w:rsid w:val="007277D4"/>
    <w:rsid w:val="00736D5B"/>
    <w:rsid w:val="00736D62"/>
    <w:rsid w:val="00764440"/>
    <w:rsid w:val="0076746F"/>
    <w:rsid w:val="007A6B2C"/>
    <w:rsid w:val="007B0924"/>
    <w:rsid w:val="007D0C56"/>
    <w:rsid w:val="007E58DD"/>
    <w:rsid w:val="007F53D0"/>
    <w:rsid w:val="007F7BF2"/>
    <w:rsid w:val="0080390E"/>
    <w:rsid w:val="00821F6D"/>
    <w:rsid w:val="0083130F"/>
    <w:rsid w:val="008457E2"/>
    <w:rsid w:val="008628F6"/>
    <w:rsid w:val="00865D52"/>
    <w:rsid w:val="00892CE6"/>
    <w:rsid w:val="008A269D"/>
    <w:rsid w:val="008A2C87"/>
    <w:rsid w:val="008C1F07"/>
    <w:rsid w:val="008C55CD"/>
    <w:rsid w:val="008C566D"/>
    <w:rsid w:val="008E3110"/>
    <w:rsid w:val="008F555B"/>
    <w:rsid w:val="008F5EA0"/>
    <w:rsid w:val="00902CA2"/>
    <w:rsid w:val="0090695A"/>
    <w:rsid w:val="00920FEF"/>
    <w:rsid w:val="00925341"/>
    <w:rsid w:val="00933D94"/>
    <w:rsid w:val="009529F5"/>
    <w:rsid w:val="0098562F"/>
    <w:rsid w:val="00986F19"/>
    <w:rsid w:val="00991D3E"/>
    <w:rsid w:val="0099673B"/>
    <w:rsid w:val="009A6E68"/>
    <w:rsid w:val="009D4A94"/>
    <w:rsid w:val="009F1192"/>
    <w:rsid w:val="00A07459"/>
    <w:rsid w:val="00A12312"/>
    <w:rsid w:val="00A434CA"/>
    <w:rsid w:val="00A44EFC"/>
    <w:rsid w:val="00A917DD"/>
    <w:rsid w:val="00AA0089"/>
    <w:rsid w:val="00AB1F46"/>
    <w:rsid w:val="00AD147A"/>
    <w:rsid w:val="00AF5492"/>
    <w:rsid w:val="00B0676D"/>
    <w:rsid w:val="00B13A6E"/>
    <w:rsid w:val="00B22252"/>
    <w:rsid w:val="00B27BA7"/>
    <w:rsid w:val="00B45012"/>
    <w:rsid w:val="00B8083E"/>
    <w:rsid w:val="00B8215D"/>
    <w:rsid w:val="00B83516"/>
    <w:rsid w:val="00B83EDE"/>
    <w:rsid w:val="00BA3D37"/>
    <w:rsid w:val="00C06BBE"/>
    <w:rsid w:val="00C21E0B"/>
    <w:rsid w:val="00C32867"/>
    <w:rsid w:val="00C37876"/>
    <w:rsid w:val="00C95D65"/>
    <w:rsid w:val="00CF18D1"/>
    <w:rsid w:val="00CF5488"/>
    <w:rsid w:val="00D03E09"/>
    <w:rsid w:val="00D435B9"/>
    <w:rsid w:val="00D44154"/>
    <w:rsid w:val="00D46BD1"/>
    <w:rsid w:val="00D61BE5"/>
    <w:rsid w:val="00D64FA5"/>
    <w:rsid w:val="00DA594C"/>
    <w:rsid w:val="00DC1298"/>
    <w:rsid w:val="00DE2D94"/>
    <w:rsid w:val="00DE6E25"/>
    <w:rsid w:val="00DE7188"/>
    <w:rsid w:val="00DF5635"/>
    <w:rsid w:val="00E10C99"/>
    <w:rsid w:val="00E40423"/>
    <w:rsid w:val="00E66A88"/>
    <w:rsid w:val="00E671C1"/>
    <w:rsid w:val="00E84155"/>
    <w:rsid w:val="00EA0B3F"/>
    <w:rsid w:val="00EC46D2"/>
    <w:rsid w:val="00ED018D"/>
    <w:rsid w:val="00EE0245"/>
    <w:rsid w:val="00EF06A9"/>
    <w:rsid w:val="00EF621C"/>
    <w:rsid w:val="00F1365E"/>
    <w:rsid w:val="00F16C77"/>
    <w:rsid w:val="00F41137"/>
    <w:rsid w:val="00F42626"/>
    <w:rsid w:val="00F636C7"/>
    <w:rsid w:val="00F641D1"/>
    <w:rsid w:val="00F80573"/>
    <w:rsid w:val="00F80E3B"/>
    <w:rsid w:val="00F83157"/>
    <w:rsid w:val="00F9774D"/>
    <w:rsid w:val="00FA1A06"/>
    <w:rsid w:val="00FC330C"/>
    <w:rsid w:val="00FD6CA7"/>
    <w:rsid w:val="00FD72DB"/>
    <w:rsid w:val="00FF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98DB0"/>
  <w15:docId w15:val="{C89CA919-80B5-4F51-B1B0-8F084ABCE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F53D0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  <w:lang w:val="pt-PT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7F53D0"/>
    <w:rPr>
      <w:rFonts w:asciiTheme="majorHAnsi" w:eastAsiaTheme="majorEastAsia" w:hAnsiTheme="majorHAnsi" w:cstheme="majorBidi"/>
      <w:bCs/>
      <w:i/>
      <w:color w:val="6076B4" w:themeColor="accent1"/>
      <w:sz w:val="32"/>
      <w:szCs w:val="32"/>
      <w:lang w:val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tulo">
    <w:name w:val="Title"/>
    <w:basedOn w:val="Normal"/>
    <w:next w:val="Normal"/>
    <w:link w:val="TtuloCarte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ubttulo">
    <w:name w:val="Subtitle"/>
    <w:basedOn w:val="Normal"/>
    <w:next w:val="Normal"/>
    <w:link w:val="SubttuloCarte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rFonts w:eastAsiaTheme="minorEastAsia"/>
    </w:rPr>
  </w:style>
  <w:style w:type="paragraph" w:styleId="SemEspaamento">
    <w:name w:val="No Spacing"/>
    <w:link w:val="SemEspaamentoCarter"/>
    <w:uiPriority w:val="1"/>
    <w:qFormat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character" w:styleId="nfase">
    <w:name w:val="Emphasis"/>
    <w:basedOn w:val="Tipodeletrapredefinidodopargrafo"/>
    <w:uiPriority w:val="20"/>
    <w:qFormat/>
    <w:rPr>
      <w:i/>
      <w:iCs/>
      <w:color w:val="auto"/>
    </w:rPr>
  </w:style>
  <w:style w:type="paragraph" w:styleId="Pargrafoda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o">
    <w:name w:val="Quote"/>
    <w:basedOn w:val="Normal"/>
    <w:next w:val="Normal"/>
    <w:link w:val="CitaoCarte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6076B4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asciiTheme="majorHAnsi" w:hAnsiTheme="majorHAnsi"/>
      <w:i/>
      <w:iCs/>
      <w:color w:val="auto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nfaseDiscreta">
    <w:name w:val="Subtle Emphasis"/>
    <w:basedOn w:val="Tipodeletrapredefinidodopargrafo"/>
    <w:uiPriority w:val="19"/>
    <w:qFormat/>
    <w:rPr>
      <w:i/>
      <w:iCs/>
      <w:color w:val="auto"/>
    </w:rPr>
  </w:style>
  <w:style w:type="character" w:styleId="nfaseIntensa">
    <w:name w:val="Intense Emphasis"/>
    <w:basedOn w:val="Tipodeletrapredefinidodopargrafo"/>
    <w:uiPriority w:val="21"/>
    <w:qFormat/>
    <w:rPr>
      <w:b/>
      <w:bCs/>
      <w:i/>
      <w:iCs/>
      <w:caps w:val="0"/>
      <w:smallCaps w:val="0"/>
      <w:color w:val="auto"/>
    </w:rPr>
  </w:style>
  <w:style w:type="character" w:styleId="RefernciaDiscreta">
    <w:name w:val="Subtle Reference"/>
    <w:basedOn w:val="Tipodeletrapredefinidodopargrafo"/>
    <w:uiPriority w:val="31"/>
    <w:qFormat/>
    <w:rPr>
      <w:smallCaps/>
      <w:color w:val="auto"/>
      <w:u w:val="single"/>
    </w:rPr>
  </w:style>
  <w:style w:type="character" w:styleId="RefernciaIntensa">
    <w:name w:val="Intense Reference"/>
    <w:basedOn w:val="Tipodeletrapredefinidodopargrafo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Pr>
      <w:b/>
      <w:bCs/>
      <w:caps w:val="0"/>
      <w:smallCaps/>
      <w:spacing w:val="10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ida\AppData\Roaming\Microsoft\Templates\Relat&#243;rio%20(Design%20Executiv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19DB6E1577E4F3DB5D14DC9617EF5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E1AA406-82A8-4A68-99FC-538D717B762A}"/>
      </w:docPartPr>
      <w:docPartBody>
        <w:p w:rsidR="00DD1A30" w:rsidRDefault="00C40CFE">
          <w:pPr>
            <w:pStyle w:val="019DB6E1577E4F3DB5D14DC9617EF595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pt-PT"/>
            </w:rPr>
            <w:t>[Escreva o título do documento]</w:t>
          </w:r>
        </w:p>
      </w:docPartBody>
    </w:docPart>
    <w:docPart>
      <w:docPartPr>
        <w:name w:val="B21424FD042D46F98966F0934FA161A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83D9F44-B2AC-4976-9B2F-011F9B50BAC8}"/>
      </w:docPartPr>
      <w:docPartBody>
        <w:p w:rsidR="00DD1A30" w:rsidRDefault="00C40CFE">
          <w:pPr>
            <w:pStyle w:val="B21424FD042D46F98966F0934FA161A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pt-PT"/>
            </w:rPr>
            <w:t>[Escreva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0FE"/>
    <w:rsid w:val="00123555"/>
    <w:rsid w:val="003B2614"/>
    <w:rsid w:val="005C2F80"/>
    <w:rsid w:val="00A93E03"/>
    <w:rsid w:val="00B930FE"/>
    <w:rsid w:val="00BB512E"/>
    <w:rsid w:val="00BF0CF7"/>
    <w:rsid w:val="00C40CFE"/>
    <w:rsid w:val="00DD1A30"/>
    <w:rsid w:val="00E3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5B9BD5" w:themeColor="accent1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9DB6E1577E4F3DB5D14DC9617EF595">
    <w:name w:val="019DB6E1577E4F3DB5D14DC9617EF595"/>
  </w:style>
  <w:style w:type="paragraph" w:customStyle="1" w:styleId="B21424FD042D46F98966F0934FA161AB">
    <w:name w:val="B21424FD042D46F98966F0934FA161AB"/>
  </w:style>
  <w:style w:type="paragraph" w:customStyle="1" w:styleId="6A9CDFAC745D4DF98DB73C6B80ACA704">
    <w:name w:val="6A9CDFAC745D4DF98DB73C6B80ACA704"/>
  </w:style>
  <w:style w:type="character" w:customStyle="1" w:styleId="Cabealho1Carter">
    <w:name w:val="Cabeçalho 1 Caráter"/>
    <w:basedOn w:val="Tipodeletrapredefinidodopargrafo"/>
    <w:link w:val="Cabealho1"/>
    <w:uiPriority w:val="9"/>
    <w:rPr>
      <w:rFonts w:asciiTheme="majorHAnsi" w:eastAsiaTheme="majorEastAsia" w:hAnsiTheme="majorHAnsi" w:cstheme="majorBidi"/>
      <w:bCs/>
      <w:i/>
      <w:color w:val="5B9BD5" w:themeColor="accent1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eastAsiaTheme="majorEastAsia" w:hAnsiTheme="majorHAnsi" w:cstheme="majorBidi"/>
      <w:bCs/>
      <w:color w:val="44546A" w:themeColor="text2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eastAsiaTheme="majorEastAsia" w:cstheme="majorBidi"/>
      <w:b/>
      <w:bCs/>
      <w:caps/>
      <w:color w:val="44546A" w:themeColor="text2"/>
    </w:rPr>
  </w:style>
  <w:style w:type="paragraph" w:customStyle="1" w:styleId="FC077388F2BC4703BB645B3BCBF3A94A">
    <w:name w:val="FC077388F2BC4703BB645B3BCBF3A94A"/>
  </w:style>
  <w:style w:type="paragraph" w:customStyle="1" w:styleId="D0ADEEAEB5954F81B2A0E3BB384F5CC5">
    <w:name w:val="D0ADEEAEB5954F81B2A0E3BB384F5CC5"/>
    <w:rsid w:val="00B93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António Maria Aires Pereira Teixeira de Melo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958C1C-7687-4DA3-A9E2-A05C93FD1E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1E8E4865-8BB9-4554-89EF-BD8F0AE0A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(Design Executivo).dotx</Template>
  <TotalTime>457</TotalTime>
  <Pages>8</Pages>
  <Words>1277</Words>
  <Characters>7282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Rede de Computadores</vt:lpstr>
      <vt:lpstr>Protocolo de Ligação de Dados</vt:lpstr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 de Computadores</dc:title>
  <dc:subject>2º Trabalho Laboratorial</dc:subject>
  <dc:creator>Margarida Viterbo</dc:creator>
  <cp:keywords/>
  <cp:lastModifiedBy>Margarida Viterbo</cp:lastModifiedBy>
  <cp:revision>33</cp:revision>
  <dcterms:created xsi:type="dcterms:W3CDTF">2016-12-06T21:08:00Z</dcterms:created>
  <dcterms:modified xsi:type="dcterms:W3CDTF">2016-12-07T18:00:00Z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